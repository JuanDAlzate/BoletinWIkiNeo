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7F7F7"/>
  <w:body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>
                <wp:simplePos x="0" y="0"/>
                <wp:positionH relativeFrom="page">
                  <wp:posOffset>2447925</wp:posOffset>
                </wp:positionH>
                <wp:positionV relativeFrom="page">
                  <wp:posOffset>740410</wp:posOffset>
                </wp:positionV>
                <wp:extent cx="2295525" cy="1190625"/>
                <wp:effectExtent l="0" t="0" r="0" b="0"/>
                <wp:wrapNone/>
                <wp:docPr id="267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9A2E46" w:rsidRDefault="00D310B6" w:rsidP="00565DD9">
                            <w:pPr>
                              <w:pStyle w:val="Encabezado1"/>
                              <w:rPr>
                                <w:rFonts w:ascii="Arial Black" w:hAnsi="Arial Black"/>
                                <w:color w:val="548DD4" w:themeColor="text2" w:themeTint="99"/>
                                <w:sz w:val="70"/>
                                <w:szCs w:val="70"/>
                              </w:rPr>
                            </w:pPr>
                            <w:r w:rsidRPr="00565DD9">
                              <w:rPr>
                                <w:color w:val="auto"/>
                                <w:sz w:val="60"/>
                                <w:szCs w:val="60"/>
                              </w:rPr>
                              <w:t xml:space="preserve">                      </w:t>
                            </w:r>
                            <w:r w:rsidRPr="009A2E46">
                              <w:rPr>
                                <w:rFonts w:ascii="Arial Black" w:hAnsi="Arial Black"/>
                                <w:color w:val="548DD4" w:themeColor="text2" w:themeTint="99"/>
                                <w:sz w:val="72"/>
                                <w:szCs w:val="70"/>
                              </w:rPr>
                              <w:t>WIKINEO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0" o:spid="_x0000_s1026" type="#_x0000_t202" style="position:absolute;margin-left:192.75pt;margin-top:58.3pt;width:180.75pt;height:93.75pt;z-index:2517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" filled="f" stroked="f" strokecolor="white">
                <v:textbox inset="0,0,0,0">
                  <w:txbxContent>
                    <w:p w:rsidR="00D310B6" w:rsidRPr="009A2E46" w:rsidRDefault="00D310B6" w:rsidP="00565DD9">
                      <w:pPr>
                        <w:pStyle w:val="Encabezado1"/>
                        <w:rPr>
                          <w:rFonts w:ascii="Arial Black" w:hAnsi="Arial Black"/>
                          <w:color w:val="548DD4" w:themeColor="text2" w:themeTint="99"/>
                          <w:sz w:val="70"/>
                          <w:szCs w:val="70"/>
                        </w:rPr>
                      </w:pPr>
                      <w:r w:rsidRPr="00565DD9">
                        <w:rPr>
                          <w:color w:val="auto"/>
                          <w:sz w:val="60"/>
                          <w:szCs w:val="60"/>
                        </w:rPr>
                        <w:t xml:space="preserve">                      </w:t>
                      </w:r>
                      <w:r w:rsidRPr="009A2E46">
                        <w:rPr>
                          <w:rFonts w:ascii="Arial Black" w:hAnsi="Arial Black"/>
                          <w:color w:val="548DD4" w:themeColor="text2" w:themeTint="99"/>
                          <w:sz w:val="72"/>
                          <w:szCs w:val="70"/>
                        </w:rPr>
                        <w:t>WIKINEO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D9B245F" wp14:editId="63CF16F1">
                <wp:simplePos x="0" y="0"/>
                <wp:positionH relativeFrom="page">
                  <wp:posOffset>2448560</wp:posOffset>
                </wp:positionH>
                <wp:positionV relativeFrom="page">
                  <wp:posOffset>993775</wp:posOffset>
                </wp:positionV>
                <wp:extent cx="2221865" cy="578485"/>
                <wp:effectExtent l="0" t="0" r="6985" b="12065"/>
                <wp:wrapSquare wrapText="bothSides"/>
                <wp:docPr id="266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57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3D4F08" w:rsidRDefault="00D310B6" w:rsidP="00DC738B">
                            <w:pPr>
                              <w:pStyle w:val="Encabezado1"/>
                              <w:spacing w:before="100" w:beforeAutospacing="1"/>
                              <w:rPr>
                                <w:rFonts w:ascii="Arial Black" w:hAnsi="Arial Black"/>
                                <w:color w:val="auto"/>
                                <w:sz w:val="32"/>
                                <w:szCs w:val="60"/>
                                <w:shd w:val="clear" w:color="auto" w:fill="FFFFFF"/>
                              </w:rPr>
                            </w:pPr>
                            <w:r w:rsidRPr="003D4F08">
                              <w:rPr>
                                <w:rFonts w:ascii="Arial Black" w:hAnsi="Arial Black"/>
                                <w:color w:val="auto"/>
                                <w:sz w:val="32"/>
                                <w:szCs w:val="60"/>
                              </w:rPr>
                              <w:t xml:space="preserve">BOLETÍN </w:t>
                            </w:r>
                            <w:r w:rsidRPr="00DC738B">
                              <w:rPr>
                                <w:rFonts w:ascii="Arial Black" w:hAnsi="Arial Black"/>
                                <w:color w:val="FFFFFF" w:themeColor="background1"/>
                                <w:sz w:val="22"/>
                                <w:szCs w:val="60"/>
                                <w:shd w:val="clear" w:color="auto" w:fill="BFBFBF" w:themeFill="background1" w:themeFillShade="BF"/>
                              </w:rPr>
                              <w:t>N</w:t>
                            </w:r>
                            <w:r w:rsidR="00DC738B">
                              <w:rPr>
                                <w:rFonts w:ascii="Arial Black" w:hAnsi="Arial Black"/>
                                <w:color w:val="FFFFFF" w:themeColor="background1"/>
                                <w:sz w:val="22"/>
                                <w:szCs w:val="60"/>
                                <w:shd w:val="clear" w:color="auto" w:fill="BFBFBF" w:themeFill="background1" w:themeFillShade="BF"/>
                              </w:rPr>
                              <w:t>°</w:t>
                            </w:r>
                            <w:r w:rsidRPr="00DC738B">
                              <w:rPr>
                                <w:rFonts w:ascii="Arial Black" w:hAnsi="Arial Black"/>
                                <w:color w:val="FFFFFF" w:themeColor="background1"/>
                                <w:sz w:val="22"/>
                                <w:szCs w:val="60"/>
                                <w:shd w:val="clear" w:color="auto" w:fill="BFBFBF" w:themeFill="background1" w:themeFillShade="BF"/>
                              </w:rPr>
                              <w:t>1</w:t>
                            </w:r>
                          </w:p>
                          <w:p w:rsidR="00D310B6" w:rsidRDefault="00D310B6" w:rsidP="00565DD9">
                            <w:pPr>
                              <w:spacing w:line="360" w:lineRule="auto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7" o:spid="_x0000_s1027" type="#_x0000_t202" style="position:absolute;margin-left:192.8pt;margin-top:78.25pt;width:174.95pt;height:45.55pt;z-index:251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7HaswIAALQ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" filled="f" stroked="f">
                <v:textbox inset="0,0,0,0">
                  <w:txbxContent>
                    <w:p w:rsidR="00D310B6" w:rsidRPr="003D4F08" w:rsidRDefault="00D310B6" w:rsidP="00DC738B">
                      <w:pPr>
                        <w:pStyle w:val="Encabezado1"/>
                        <w:spacing w:before="100" w:beforeAutospacing="1"/>
                        <w:rPr>
                          <w:rFonts w:ascii="Arial Black" w:hAnsi="Arial Black"/>
                          <w:color w:val="auto"/>
                          <w:sz w:val="32"/>
                          <w:szCs w:val="60"/>
                          <w:shd w:val="clear" w:color="auto" w:fill="FFFFFF"/>
                        </w:rPr>
                      </w:pPr>
                      <w:r w:rsidRPr="003D4F08">
                        <w:rPr>
                          <w:rFonts w:ascii="Arial Black" w:hAnsi="Arial Black"/>
                          <w:color w:val="auto"/>
                          <w:sz w:val="32"/>
                          <w:szCs w:val="60"/>
                        </w:rPr>
                        <w:t xml:space="preserve">BOLETÍN </w:t>
                      </w:r>
                      <w:r w:rsidRPr="00DC738B">
                        <w:rPr>
                          <w:rFonts w:ascii="Arial Black" w:hAnsi="Arial Black"/>
                          <w:color w:val="FFFFFF" w:themeColor="background1"/>
                          <w:sz w:val="22"/>
                          <w:szCs w:val="60"/>
                          <w:shd w:val="clear" w:color="auto" w:fill="BFBFBF" w:themeFill="background1" w:themeFillShade="BF"/>
                        </w:rPr>
                        <w:t>N</w:t>
                      </w:r>
                      <w:r w:rsidR="00DC738B">
                        <w:rPr>
                          <w:rFonts w:ascii="Arial Black" w:hAnsi="Arial Black"/>
                          <w:color w:val="FFFFFF" w:themeColor="background1"/>
                          <w:sz w:val="22"/>
                          <w:szCs w:val="60"/>
                          <w:shd w:val="clear" w:color="auto" w:fill="BFBFBF" w:themeFill="background1" w:themeFillShade="BF"/>
                        </w:rPr>
                        <w:t>°</w:t>
                      </w:r>
                      <w:r w:rsidRPr="00DC738B">
                        <w:rPr>
                          <w:rFonts w:ascii="Arial Black" w:hAnsi="Arial Black"/>
                          <w:color w:val="FFFFFF" w:themeColor="background1"/>
                          <w:sz w:val="22"/>
                          <w:szCs w:val="60"/>
                          <w:shd w:val="clear" w:color="auto" w:fill="BFBFBF" w:themeFill="background1" w:themeFillShade="BF"/>
                        </w:rPr>
                        <w:t>1</w:t>
                      </w:r>
                    </w:p>
                    <w:p w:rsidR="00D310B6" w:rsidRDefault="00D310B6" w:rsidP="00565DD9">
                      <w:pPr>
                        <w:spacing w:line="360" w:lineRule="auto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w:drawing>
          <wp:anchor distT="0" distB="0" distL="114300" distR="114300" simplePos="0" relativeHeight="25171814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139065</wp:posOffset>
            </wp:positionV>
            <wp:extent cx="1257300" cy="781050"/>
            <wp:effectExtent l="0" t="0" r="0" b="0"/>
            <wp:wrapSquare wrapText="bothSides"/>
            <wp:docPr id="280" name="Imagen 280" descr="cid:image001.png@01D1C65E.102746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id:image001.png@01D1C65E.102746D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20955</wp:posOffset>
                </wp:positionV>
                <wp:extent cx="2212340" cy="635"/>
                <wp:effectExtent l="0" t="0" r="0" b="0"/>
                <wp:wrapNone/>
                <wp:docPr id="265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234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78" o:spid="_x0000_s1026" type="#_x0000_t32" style="position:absolute;margin-left:40.5pt;margin-top:1.65pt;width:174.2pt;height:.0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"/>
            </w:pict>
          </mc:Fallback>
        </mc:AlternateContent>
      </w:r>
    </w:p>
    <w:p w:rsidR="003B3D5E" w:rsidRDefault="003B3D5E"/>
    <w:p w:rsidR="003B3D5E" w:rsidRPr="00C809C7" w:rsidRDefault="003B3D5E">
      <w:pPr>
        <w:rPr>
          <w:u w:val="single"/>
        </w:rPr>
      </w:pP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9525</wp:posOffset>
                </wp:positionV>
                <wp:extent cx="2212340" cy="0"/>
                <wp:effectExtent l="0" t="0" r="0" b="0"/>
                <wp:wrapNone/>
                <wp:docPr id="264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123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9" o:spid="_x0000_s1026" type="#_x0000_t32" style="position:absolute;margin-left:40.5pt;margin-top:.75pt;width:174.2pt;height:0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"/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page">
                  <wp:posOffset>2457450</wp:posOffset>
                </wp:positionH>
                <wp:positionV relativeFrom="page">
                  <wp:posOffset>1828800</wp:posOffset>
                </wp:positionV>
                <wp:extent cx="3248025" cy="191135"/>
                <wp:effectExtent l="0" t="0" r="0" b="0"/>
                <wp:wrapNone/>
                <wp:docPr id="263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C04A3C" w:rsidRDefault="00D310B6" w:rsidP="004508AD">
                            <w:pPr>
                              <w:spacing w:line="360" w:lineRule="auto"/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C809C7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29 de Junio 2016 Volumen 1, número</w:t>
                            </w:r>
                            <w:r w:rsidRPr="00C04A3C">
                              <w:rPr>
                                <w:rFonts w:ascii="Bookman Old Style" w:hAnsi="Bookman Old Style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9" o:spid="_x0000_s1028" type="#_x0000_t202" style="position:absolute;margin-left:193.5pt;margin-top:2in;width:255.75pt;height:15.05pt;z-index:2517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0r3swIAALQ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" filled="f" stroked="f">
                <v:textbox inset="0,0,0,0">
                  <w:txbxContent>
                    <w:p w:rsidR="00D310B6" w:rsidRPr="00C04A3C" w:rsidRDefault="00D310B6" w:rsidP="004508AD">
                      <w:pPr>
                        <w:spacing w:line="360" w:lineRule="auto"/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</w:pPr>
                      <w:r w:rsidRPr="00C809C7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29 de Junio 2016 Volumen 1, número</w:t>
                      </w:r>
                      <w:r w:rsidRPr="00C04A3C">
                        <w:rPr>
                          <w:rFonts w:ascii="Bookman Old Style" w:hAnsi="Bookman Old Style"/>
                          <w:b/>
                          <w:bCs/>
                          <w:sz w:val="18"/>
                          <w:szCs w:val="18"/>
                        </w:rPr>
                        <w:t xml:space="preserve"> 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B0057" w:rsidRDefault="00704D82">
      <w:bookmarkStart w:id="0" w:name="_GoBack"/>
      <w:bookmarkEnd w:id="0"/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page">
                  <wp:posOffset>2447925</wp:posOffset>
                </wp:positionH>
                <wp:positionV relativeFrom="page">
                  <wp:posOffset>2343150</wp:posOffset>
                </wp:positionV>
                <wp:extent cx="4800600" cy="369570"/>
                <wp:effectExtent l="0" t="0" r="0" b="0"/>
                <wp:wrapNone/>
                <wp:docPr id="26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C04A3C" w:rsidRDefault="00D310B6" w:rsidP="000E133F">
                            <w:pPr>
                              <w:pStyle w:val="Ttulo1"/>
                              <w:jc w:val="center"/>
                              <w:rPr>
                                <w:rFonts w:ascii="Arial Black" w:hAnsi="Arial Black"/>
                                <w:color w:val="auto"/>
                                <w:sz w:val="32"/>
                                <w:szCs w:val="3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uto"/>
                                <w:sz w:val="32"/>
                                <w:szCs w:val="30"/>
                              </w:rPr>
                              <w:t>N</w:t>
                            </w:r>
                            <w:r w:rsidR="000E133F">
                              <w:rPr>
                                <w:rFonts w:ascii="Arial Black" w:hAnsi="Arial Black"/>
                                <w:color w:val="auto"/>
                                <w:sz w:val="32"/>
                                <w:szCs w:val="30"/>
                              </w:rPr>
                              <w:t>OVEDADES</w:t>
                            </w:r>
                          </w:p>
                          <w:p w:rsidR="00D310B6" w:rsidRPr="00B5772D" w:rsidRDefault="00D310B6">
                            <w:pPr>
                              <w:pStyle w:val="Ttulo1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192.75pt;margin-top:184.5pt;width:378pt;height:29.1pt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0rBtQIAALM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" filled="f" stroked="f">
                <v:textbox inset="0,0,0,0">
                  <w:txbxContent>
                    <w:p w:rsidR="00D310B6" w:rsidRPr="00C04A3C" w:rsidRDefault="00D310B6" w:rsidP="000E133F">
                      <w:pPr>
                        <w:pStyle w:val="Ttulo1"/>
                        <w:jc w:val="center"/>
                        <w:rPr>
                          <w:rFonts w:ascii="Arial Black" w:hAnsi="Arial Black"/>
                          <w:color w:val="auto"/>
                          <w:sz w:val="32"/>
                          <w:szCs w:val="30"/>
                        </w:rPr>
                      </w:pPr>
                      <w:r>
                        <w:rPr>
                          <w:rFonts w:ascii="Arial Black" w:hAnsi="Arial Black"/>
                          <w:color w:val="auto"/>
                          <w:sz w:val="32"/>
                          <w:szCs w:val="30"/>
                        </w:rPr>
                        <w:t>N</w:t>
                      </w:r>
                      <w:r w:rsidR="000E133F">
                        <w:rPr>
                          <w:rFonts w:ascii="Arial Black" w:hAnsi="Arial Black"/>
                          <w:color w:val="auto"/>
                          <w:sz w:val="32"/>
                          <w:szCs w:val="30"/>
                        </w:rPr>
                        <w:t>OVEDADES</w:t>
                      </w:r>
                    </w:p>
                    <w:p w:rsidR="00D310B6" w:rsidRPr="00B5772D" w:rsidRDefault="00D310B6">
                      <w:pPr>
                        <w:pStyle w:val="Ttulo1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B0057" w:rsidRPr="000B0057" w:rsidRDefault="00704D82" w:rsidP="000B0057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E797BF" wp14:editId="7FB56F7F">
                <wp:simplePos x="0" y="0"/>
                <wp:positionH relativeFrom="column">
                  <wp:posOffset>114300</wp:posOffset>
                </wp:positionH>
                <wp:positionV relativeFrom="paragraph">
                  <wp:posOffset>31115</wp:posOffset>
                </wp:positionV>
                <wp:extent cx="6387465" cy="635"/>
                <wp:effectExtent l="0" t="0" r="0" b="0"/>
                <wp:wrapNone/>
                <wp:docPr id="260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7465" cy="635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F68A1E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dist="35921" dir="2700000" algn="ctr" rotWithShape="0">
                            <a:schemeClr val="bg1">
                              <a:lumMod val="85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3" o:spid="_x0000_s1026" type="#_x0000_t32" style="position:absolute;margin-left:9pt;margin-top:2.45pt;width:502.95pt;height:.0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" strokecolor="#f68a1e" strokeweight="3pt">
                <v:shadow on="t" color="#d8d8d8 [2732]" opacity=".5"/>
              </v:shape>
            </w:pict>
          </mc:Fallback>
        </mc:AlternateContent>
      </w:r>
    </w:p>
    <w:p w:rsidR="000B0057" w:rsidRPr="000B0057" w:rsidRDefault="00704D82" w:rsidP="009A2E46">
      <w:pPr>
        <w:tabs>
          <w:tab w:val="left" w:pos="1695"/>
        </w:tabs>
      </w:pP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10624" behindDoc="0" locked="0" layoutInCell="0" allowOverlap="1" wp14:anchorId="6E8357BD" wp14:editId="3FC9F08F">
                <wp:simplePos x="0" y="0"/>
                <wp:positionH relativeFrom="page">
                  <wp:posOffset>571500</wp:posOffset>
                </wp:positionH>
                <wp:positionV relativeFrom="page">
                  <wp:posOffset>2400300</wp:posOffset>
                </wp:positionV>
                <wp:extent cx="1371600" cy="312420"/>
                <wp:effectExtent l="0" t="0" r="0" b="0"/>
                <wp:wrapNone/>
                <wp:docPr id="25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2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35921" dir="2700000" algn="ctr" rotWithShape="0">
                            <a:srgbClr val="95B3D7">
                              <a:alpha val="50000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D310B6" w:rsidRDefault="000E133F" w:rsidP="009A2E46">
                            <w:pPr>
                              <w:pStyle w:val="Textoindependiente"/>
                              <w:jc w:val="center"/>
                              <w:rPr>
                                <w:rFonts w:ascii="Tahoma" w:hAnsi="Tahoma" w:cs="Tahoma"/>
                                <w:b/>
                                <w:color w:val="7F7F7F" w:themeColor="text1" w:themeTint="80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7F7F7F" w:themeColor="text1" w:themeTint="80"/>
                                <w:sz w:val="24"/>
                              </w:rPr>
                              <w:t>INTERÉS</w:t>
                            </w:r>
                          </w:p>
                          <w:p w:rsidR="00D310B6" w:rsidRPr="009A2E46" w:rsidRDefault="00D310B6" w:rsidP="009A2E4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A2E46"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  <w:tab/>
                            </w:r>
                          </w:p>
                          <w:p w:rsidR="00D310B6" w:rsidRPr="00446218" w:rsidRDefault="00D310B6" w:rsidP="009A2E4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color w:val="FFFFFF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margin-left:45pt;margin-top:189pt;width:108pt;height:24.6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" o:allowincell="f" fillcolor="#bfbfbf [2412]" stroked="f" strokecolor="#f2f2f2 [3041]" strokeweight="3pt">
                <v:shadow on="t" color="#95b3d7" opacity=".5"/>
                <v:textbox>
                  <w:txbxContent>
                    <w:p w:rsidR="00D310B6" w:rsidRPr="00D310B6" w:rsidRDefault="000E133F" w:rsidP="009A2E46">
                      <w:pPr>
                        <w:pStyle w:val="Textoindependiente"/>
                        <w:jc w:val="center"/>
                        <w:rPr>
                          <w:rFonts w:ascii="Tahoma" w:hAnsi="Tahoma" w:cs="Tahoma"/>
                          <w:b/>
                          <w:color w:val="7F7F7F" w:themeColor="text1" w:themeTint="80"/>
                          <w:sz w:val="24"/>
                          <w:lang w:val="pt-BR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7F7F7F" w:themeColor="text1" w:themeTint="80"/>
                          <w:sz w:val="24"/>
                        </w:rPr>
                        <w:t>INTERÉS</w:t>
                      </w:r>
                    </w:p>
                    <w:p w:rsidR="00D310B6" w:rsidRPr="009A2E46" w:rsidRDefault="00D310B6" w:rsidP="009A2E4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pt-BR"/>
                        </w:rPr>
                      </w:pPr>
                      <w:r w:rsidRPr="009A2E46"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  <w:tab/>
                      </w:r>
                    </w:p>
                    <w:p w:rsidR="00D310B6" w:rsidRPr="00446218" w:rsidRDefault="00D310B6" w:rsidP="009A2E4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color w:val="FFFFFF"/>
                          <w:lang w:val="pt-BR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A2E46">
        <w:tab/>
      </w:r>
    </w:p>
    <w:p w:rsidR="000B0057" w:rsidRDefault="000B0057"/>
    <w:p w:rsidR="000B0057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0" allowOverlap="1" wp14:anchorId="411E8460" wp14:editId="4AC93C54">
                <wp:simplePos x="0" y="0"/>
                <wp:positionH relativeFrom="page">
                  <wp:posOffset>572494</wp:posOffset>
                </wp:positionH>
                <wp:positionV relativeFrom="page">
                  <wp:posOffset>2711394</wp:posOffset>
                </wp:positionV>
                <wp:extent cx="1371600" cy="10726309"/>
                <wp:effectExtent l="0" t="0" r="38100" b="37465"/>
                <wp:wrapNone/>
                <wp:docPr id="258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072630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35921" dir="2700000" algn="ctr" rotWithShape="0">
                            <a:srgbClr val="8ADF35">
                              <a:alpha val="50000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 cmpd="sng">
                              <a:solidFill>
                                <a:srgbClr val="F2F2F2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 w:rsidP="009A2E4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A2E46"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  <w:tab/>
                            </w:r>
                          </w:p>
                          <w:p w:rsidR="00D310B6" w:rsidRDefault="00D310B6" w:rsidP="00D310B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  <w:p w:rsidR="00D310B6" w:rsidRDefault="00D310B6" w:rsidP="00D310B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  <w:t>Estás invitado a participar:</w:t>
                            </w:r>
                          </w:p>
                          <w:p w:rsidR="00D310B6" w:rsidRDefault="00D310B6" w:rsidP="00D310B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  <w:p w:rsidR="00D310B6" w:rsidRPr="00EE3FE2" w:rsidRDefault="000512EE" w:rsidP="00D310B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rFonts w:ascii="Tahoma" w:hAnsi="Tahoma" w:cs="Tahoma"/>
                                <w:color w:val="548DD4" w:themeColor="text2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hyperlink r:id="rId10" w:history="1">
                              <w:r w:rsidR="00D310B6" w:rsidRPr="00EE3FE2">
                                <w:rPr>
                                  <w:rStyle w:val="Hipervnculo"/>
                                  <w:rFonts w:ascii="Tahoma" w:hAnsi="Tahoma" w:cs="Tahoma"/>
                                  <w:color w:val="548DD4" w:themeColor="text2" w:themeTint="99"/>
                                  <w:sz w:val="20"/>
                                  <w:szCs w:val="20"/>
                                  <w:lang w:val="pt-BR"/>
                                </w:rPr>
                                <w:t>http://nunki:82/mediawiki/index.php/.</w:t>
                              </w:r>
                            </w:hyperlink>
                          </w:p>
                          <w:p w:rsidR="00D310B6" w:rsidRPr="009A2E46" w:rsidRDefault="00D310B6" w:rsidP="009A2E46">
                            <w:pPr>
                              <w:pStyle w:val="Sangradetextonormal"/>
                              <w:spacing w:line="220" w:lineRule="exact"/>
                              <w:rPr>
                                <w:rFonts w:ascii="Tahoma" w:hAnsi="Tahoma" w:cs="Tahoma"/>
                                <w:color w:val="7F7F7F" w:themeColor="text1" w:themeTint="80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  <w:p w:rsidR="00D310B6" w:rsidRPr="009A2E46" w:rsidRDefault="00D310B6" w:rsidP="009A2E46">
                            <w:pPr>
                              <w:pStyle w:val="Textoindependiente"/>
                              <w:rPr>
                                <w:rFonts w:ascii="Tahoma" w:hAnsi="Tahoma" w:cs="Tahoma"/>
                                <w:color w:val="FFFFFF"/>
                                <w:lang w:val="pt-BR"/>
                              </w:rPr>
                            </w:pPr>
                          </w:p>
                          <w:p w:rsidR="00D310B6" w:rsidRPr="009A2E46" w:rsidRDefault="00D310B6" w:rsidP="009A2E46">
                            <w:pPr>
                              <w:rPr>
                                <w:rFonts w:ascii="Tahoma" w:hAnsi="Tahoma" w:cs="Tahoma"/>
                                <w:color w:val="FFFFFF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  <w:p w:rsidR="00D310B6" w:rsidRPr="00446218" w:rsidRDefault="00D310B6" w:rsidP="009A2E46">
                            <w:pPr>
                              <w:pStyle w:val="Sangradetextonormal"/>
                              <w:tabs>
                                <w:tab w:val="clear" w:pos="180"/>
                                <w:tab w:val="left" w:pos="720"/>
                              </w:tabs>
                              <w:spacing w:line="220" w:lineRule="exact"/>
                              <w:rPr>
                                <w:color w:val="FFFFFF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4" o:spid="_x0000_s1031" type="#_x0000_t202" style="position:absolute;margin-left:45.1pt;margin-top:213.5pt;width:108pt;height:844.6pt;z-index:2517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" o:allowincell="f" fillcolor="#d8d8d8 [2732]" stroked="f" strokecolor="#f2f2f2" strokeweight="3pt">
                <v:shadow on="t" color="#8adf35" opacity=".5"/>
                <v:textbox>
                  <w:txbxContent>
                    <w:p w:rsidR="00D310B6" w:rsidRDefault="00D310B6" w:rsidP="009A2E4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</w:pPr>
                      <w:r w:rsidRPr="009A2E46"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  <w:tab/>
                      </w:r>
                    </w:p>
                    <w:p w:rsidR="00D310B6" w:rsidRDefault="00D310B6" w:rsidP="00D310B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</w:pPr>
                    </w:p>
                    <w:p w:rsidR="00D310B6" w:rsidRDefault="00D310B6" w:rsidP="00D310B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</w:pPr>
                      <w:r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  <w:t>Estás invitado a participar:</w:t>
                      </w:r>
                    </w:p>
                    <w:p w:rsidR="00D310B6" w:rsidRDefault="00D310B6" w:rsidP="00D310B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</w:pPr>
                    </w:p>
                    <w:p w:rsidR="00D310B6" w:rsidRPr="00EE3FE2" w:rsidRDefault="000512EE" w:rsidP="00D310B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rFonts w:ascii="Tahoma" w:hAnsi="Tahoma" w:cs="Tahoma"/>
                          <w:color w:val="548DD4" w:themeColor="text2" w:themeTint="99"/>
                          <w:sz w:val="20"/>
                          <w:szCs w:val="20"/>
                          <w:lang w:val="pt-BR"/>
                        </w:rPr>
                      </w:pPr>
                      <w:hyperlink r:id="rId11" w:history="1">
                        <w:r w:rsidR="00D310B6" w:rsidRPr="00EE3FE2">
                          <w:rPr>
                            <w:rStyle w:val="Hipervnculo"/>
                            <w:rFonts w:ascii="Tahoma" w:hAnsi="Tahoma" w:cs="Tahoma"/>
                            <w:color w:val="548DD4" w:themeColor="text2" w:themeTint="99"/>
                            <w:sz w:val="20"/>
                            <w:szCs w:val="20"/>
                            <w:lang w:val="pt-BR"/>
                          </w:rPr>
                          <w:t>http://nunki:82/mediawiki/index.php/.</w:t>
                        </w:r>
                      </w:hyperlink>
                    </w:p>
                    <w:p w:rsidR="00D310B6" w:rsidRPr="009A2E46" w:rsidRDefault="00D310B6" w:rsidP="009A2E46">
                      <w:pPr>
                        <w:pStyle w:val="Sangradetextonormal"/>
                        <w:spacing w:line="220" w:lineRule="exact"/>
                        <w:rPr>
                          <w:rFonts w:ascii="Tahoma" w:hAnsi="Tahoma" w:cs="Tahoma"/>
                          <w:color w:val="7F7F7F" w:themeColor="text1" w:themeTint="80"/>
                          <w:sz w:val="20"/>
                          <w:szCs w:val="20"/>
                          <w:lang w:val="pt-BR"/>
                        </w:rPr>
                      </w:pPr>
                    </w:p>
                    <w:p w:rsidR="00D310B6" w:rsidRPr="009A2E46" w:rsidRDefault="00D310B6" w:rsidP="009A2E46">
                      <w:pPr>
                        <w:pStyle w:val="Textoindependiente"/>
                        <w:rPr>
                          <w:rFonts w:ascii="Tahoma" w:hAnsi="Tahoma" w:cs="Tahoma"/>
                          <w:color w:val="FFFFFF"/>
                          <w:lang w:val="pt-BR"/>
                        </w:rPr>
                      </w:pPr>
                    </w:p>
                    <w:p w:rsidR="00D310B6" w:rsidRPr="009A2E46" w:rsidRDefault="00D310B6" w:rsidP="009A2E46">
                      <w:pPr>
                        <w:rPr>
                          <w:rFonts w:ascii="Tahoma" w:hAnsi="Tahoma" w:cs="Tahoma"/>
                          <w:color w:val="FFFFFF"/>
                          <w:sz w:val="20"/>
                          <w:szCs w:val="20"/>
                          <w:lang w:val="pt-BR"/>
                        </w:rPr>
                      </w:pPr>
                    </w:p>
                    <w:p w:rsidR="00D310B6" w:rsidRPr="00446218" w:rsidRDefault="00D310B6" w:rsidP="009A2E46">
                      <w:pPr>
                        <w:pStyle w:val="Sangradetextonormal"/>
                        <w:tabs>
                          <w:tab w:val="clear" w:pos="180"/>
                          <w:tab w:val="left" w:pos="720"/>
                        </w:tabs>
                        <w:spacing w:line="220" w:lineRule="exact"/>
                        <w:rPr>
                          <w:color w:val="FFFFFF"/>
                          <w:lang w:val="pt-BR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B0057" w:rsidRDefault="00327A6D" w:rsidP="000B0057">
      <w:pPr>
        <w:tabs>
          <w:tab w:val="left" w:pos="1140"/>
        </w:tabs>
      </w:pP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13696" behindDoc="0" locked="0" layoutInCell="0" allowOverlap="1" wp14:anchorId="251C3A1C" wp14:editId="46EE049C">
                <wp:simplePos x="0" y="0"/>
                <wp:positionH relativeFrom="page">
                  <wp:posOffset>2456953</wp:posOffset>
                </wp:positionH>
                <wp:positionV relativeFrom="page">
                  <wp:posOffset>2854518</wp:posOffset>
                </wp:positionV>
                <wp:extent cx="2286000" cy="1534602"/>
                <wp:effectExtent l="0" t="0" r="0" b="8890"/>
                <wp:wrapNone/>
                <wp:docPr id="25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5346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7">
                        <w:txbxContent>
                          <w:p w:rsidR="00D310B6" w:rsidRPr="00704D82" w:rsidRDefault="00D310B6">
                            <w:pPr>
                              <w:pStyle w:val="Textoindependiente"/>
                              <w:rPr>
                                <w:rFonts w:ascii="Tahoma" w:hAnsi="Tahoma" w:cs="Tahoma"/>
                              </w:rPr>
                            </w:pP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Buscando que </w:t>
                            </w:r>
                            <w:r w:rsidR="002B12A4" w:rsidRPr="00704D82">
                              <w:rPr>
                                <w:rFonts w:ascii="Tahoma" w:hAnsi="Tahoma" w:cs="Tahoma"/>
                              </w:rPr>
                              <w:t>W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>iki</w:t>
                            </w:r>
                            <w:r w:rsidR="002B12A4" w:rsidRPr="00704D82">
                              <w:rPr>
                                <w:rFonts w:ascii="Tahoma" w:hAnsi="Tahoma" w:cs="Tahoma"/>
                              </w:rPr>
                              <w:t>neo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>crezca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 y 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>sea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 de gran 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>beneficio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 para todo el personal nos hemos enfocado en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 xml:space="preserve"> agregar con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tenido 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 xml:space="preserve">relevante y 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>útil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="009966ED" w:rsidRPr="00704D82">
                              <w:rPr>
                                <w:rFonts w:ascii="Tahoma" w:hAnsi="Tahoma" w:cs="Tahoma"/>
                              </w:rPr>
                              <w:t>de los proyectos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 xml:space="preserve"> que se han llevado a cabo para </w:t>
                            </w:r>
                            <w:r w:rsidR="00DA7BC1" w:rsidRPr="00704D82">
                              <w:rPr>
                                <w:rFonts w:ascii="Tahoma" w:hAnsi="Tahoma" w:cs="Tahoma"/>
                              </w:rPr>
                              <w:t>nuestros</w:t>
                            </w:r>
                            <w:r w:rsidR="000E133F" w:rsidRPr="00704D82">
                              <w:rPr>
                                <w:rFonts w:ascii="Tahoma" w:hAnsi="Tahoma" w:cs="Tahoma"/>
                              </w:rPr>
                              <w:t xml:space="preserve"> clientes</w:t>
                            </w:r>
                            <w:r w:rsidR="00DA7BC1" w:rsidRPr="00704D82">
                              <w:rPr>
                                <w:rFonts w:ascii="Tahoma" w:hAnsi="Tahoma" w:cs="Tahoma"/>
                              </w:rPr>
                              <w:t>,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="00DA7BC1" w:rsidRPr="00704D82">
                              <w:rPr>
                                <w:rFonts w:ascii="Tahoma" w:hAnsi="Tahoma" w:cs="Tahoma"/>
                              </w:rPr>
                              <w:t xml:space="preserve">además también podrás encontrar información respectiva de todo el proceso interno y externo  con el cual llevan a cabo sus servicios todos nuestros clientes.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193.45pt;margin-top:224.75pt;width:180pt;height:120.85pt;z-index:2516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" o:allowincell="f" filled="f" stroked="f">
                <v:textbox style="mso-next-textbox:#Text Box 132" inset="0,0,0,0">
                  <w:txbxContent>
                    <w:p w:rsidR="00D310B6" w:rsidRPr="00704D82" w:rsidRDefault="00D310B6">
                      <w:pPr>
                        <w:pStyle w:val="Textoindependiente"/>
                        <w:rPr>
                          <w:rFonts w:ascii="Tahoma" w:hAnsi="Tahoma" w:cs="Tahoma"/>
                        </w:rPr>
                      </w:pPr>
                      <w:r w:rsidRPr="00704D82">
                        <w:rPr>
                          <w:rFonts w:ascii="Tahoma" w:hAnsi="Tahoma" w:cs="Tahoma"/>
                        </w:rPr>
                        <w:t xml:space="preserve">Buscando que </w:t>
                      </w:r>
                      <w:r w:rsidR="002B12A4" w:rsidRPr="00704D82">
                        <w:rPr>
                          <w:rFonts w:ascii="Tahoma" w:hAnsi="Tahoma" w:cs="Tahoma"/>
                        </w:rPr>
                        <w:t>W</w:t>
                      </w:r>
                      <w:r w:rsidRPr="00704D82">
                        <w:rPr>
                          <w:rFonts w:ascii="Tahoma" w:hAnsi="Tahoma" w:cs="Tahoma"/>
                        </w:rPr>
                        <w:t>iki</w:t>
                      </w:r>
                      <w:r w:rsidR="002B12A4" w:rsidRPr="00704D82">
                        <w:rPr>
                          <w:rFonts w:ascii="Tahoma" w:hAnsi="Tahoma" w:cs="Tahoma"/>
                        </w:rPr>
                        <w:t>neo</w:t>
                      </w:r>
                      <w:r w:rsidRPr="00704D82">
                        <w:rPr>
                          <w:rFonts w:ascii="Tahoma" w:hAnsi="Tahoma" w:cs="Tahoma"/>
                        </w:rPr>
                        <w:t xml:space="preserve"> 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>crezca</w:t>
                      </w:r>
                      <w:r w:rsidRPr="00704D82">
                        <w:rPr>
                          <w:rFonts w:ascii="Tahoma" w:hAnsi="Tahoma" w:cs="Tahoma"/>
                        </w:rPr>
                        <w:t xml:space="preserve"> y 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>sea</w:t>
                      </w:r>
                      <w:r w:rsidRPr="00704D82">
                        <w:rPr>
                          <w:rFonts w:ascii="Tahoma" w:hAnsi="Tahoma" w:cs="Tahoma"/>
                        </w:rPr>
                        <w:t xml:space="preserve"> de gran 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>beneficio</w:t>
                      </w:r>
                      <w:r w:rsidRPr="00704D82">
                        <w:rPr>
                          <w:rFonts w:ascii="Tahoma" w:hAnsi="Tahoma" w:cs="Tahoma"/>
                        </w:rPr>
                        <w:t xml:space="preserve"> para todo el personal nos hemos enfocado en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 xml:space="preserve"> agregar con</w:t>
                      </w:r>
                      <w:r w:rsidRPr="00704D82">
                        <w:rPr>
                          <w:rFonts w:ascii="Tahoma" w:hAnsi="Tahoma" w:cs="Tahoma"/>
                        </w:rPr>
                        <w:t xml:space="preserve">tenido 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 xml:space="preserve">relevante y </w:t>
                      </w:r>
                      <w:r w:rsidRPr="00704D82">
                        <w:rPr>
                          <w:rFonts w:ascii="Tahoma" w:hAnsi="Tahoma" w:cs="Tahoma"/>
                        </w:rPr>
                        <w:t>útil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 xml:space="preserve"> </w:t>
                      </w:r>
                      <w:r w:rsidR="009966ED" w:rsidRPr="00704D82">
                        <w:rPr>
                          <w:rFonts w:ascii="Tahoma" w:hAnsi="Tahoma" w:cs="Tahoma"/>
                        </w:rPr>
                        <w:t>de los proyectos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 xml:space="preserve"> que se han llevado a cabo para </w:t>
                      </w:r>
                      <w:r w:rsidR="00DA7BC1" w:rsidRPr="00704D82">
                        <w:rPr>
                          <w:rFonts w:ascii="Tahoma" w:hAnsi="Tahoma" w:cs="Tahoma"/>
                        </w:rPr>
                        <w:t>nuestros</w:t>
                      </w:r>
                      <w:r w:rsidR="000E133F" w:rsidRPr="00704D82">
                        <w:rPr>
                          <w:rFonts w:ascii="Tahoma" w:hAnsi="Tahoma" w:cs="Tahoma"/>
                        </w:rPr>
                        <w:t xml:space="preserve"> clientes</w:t>
                      </w:r>
                      <w:r w:rsidR="00DA7BC1" w:rsidRPr="00704D82">
                        <w:rPr>
                          <w:rFonts w:ascii="Tahoma" w:hAnsi="Tahoma" w:cs="Tahoma"/>
                        </w:rPr>
                        <w:t>,</w:t>
                      </w:r>
                      <w:r w:rsidRPr="00704D82">
                        <w:rPr>
                          <w:rFonts w:ascii="Tahoma" w:hAnsi="Tahoma" w:cs="Tahoma"/>
                        </w:rPr>
                        <w:t xml:space="preserve"> </w:t>
                      </w:r>
                      <w:r w:rsidR="00DA7BC1" w:rsidRPr="00704D82">
                        <w:rPr>
                          <w:rFonts w:ascii="Tahoma" w:hAnsi="Tahoma" w:cs="Tahoma"/>
                        </w:rPr>
                        <w:t xml:space="preserve">además también podrás encontrar información respectiva de todo el proceso interno y externo  con el cual llevan a cabo sus servicios todos nuestros clientes.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04D82"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0" allowOverlap="1" wp14:anchorId="3433B69B" wp14:editId="3EF11B4B">
                <wp:simplePos x="0" y="0"/>
                <wp:positionH relativeFrom="page">
                  <wp:posOffset>4914900</wp:posOffset>
                </wp:positionH>
                <wp:positionV relativeFrom="page">
                  <wp:posOffset>2857500</wp:posOffset>
                </wp:positionV>
                <wp:extent cx="2044065" cy="2293620"/>
                <wp:effectExtent l="0" t="0" r="0" b="0"/>
                <wp:wrapNone/>
                <wp:docPr id="257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065" cy="229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66ED" w:rsidRPr="000E133F" w:rsidRDefault="00704D82" w:rsidP="009966ED">
                            <w:pPr>
                              <w:pStyle w:val="Textoindependiente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noProof/>
                                <w:lang w:eastAsia="es-CO" w:bidi="ar-SA"/>
                              </w:rPr>
                              <w:drawing>
                                <wp:inline distT="0" distB="0" distL="0" distR="0" wp14:anchorId="7D68038E" wp14:editId="1A5D5593">
                                  <wp:extent cx="1971924" cy="1534160"/>
                                  <wp:effectExtent l="0" t="0" r="9525" b="8890"/>
                                  <wp:docPr id="149" name="Imagen 149" descr="C:\Users\jalzate\Desktop\BoletinWIkiNeo\Informacion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9" descr="C:\Users\jalzate\Desktop\BoletinWIkiNeo\Informacion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170" cy="15343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5" o:spid="_x0000_s1033" type="#_x0000_t202" style="position:absolute;margin-left:387pt;margin-top:225pt;width:160.95pt;height:180.6pt;z-index:251721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" o:allowincell="f" filled="f" stroked="f">
                <v:textbox style="mso-fit-shape-to-text:t" inset="0,0,0,0">
                  <w:txbxContent>
                    <w:p w:rsidR="009966ED" w:rsidRPr="000E133F" w:rsidRDefault="00704D82" w:rsidP="009966ED">
                      <w:pPr>
                        <w:pStyle w:val="Textoindependiente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  <w:noProof/>
                          <w:lang w:eastAsia="es-CO" w:bidi="ar-SA"/>
                        </w:rPr>
                        <w:drawing>
                          <wp:inline distT="0" distB="0" distL="0" distR="0" wp14:anchorId="7D68038E" wp14:editId="1A5D5593">
                            <wp:extent cx="1971924" cy="1534160"/>
                            <wp:effectExtent l="0" t="0" r="9525" b="8890"/>
                            <wp:docPr id="149" name="Imagen 149" descr="C:\Users\jalzate\Desktop\BoletinWIkiNeo\Informacion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9" descr="C:\Users\jalzate\Desktop\BoletinWIkiNeo\Informacion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170" cy="15343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04D82"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42B0F4EC" wp14:editId="19B0D20F">
                <wp:simplePos x="0" y="0"/>
                <wp:positionH relativeFrom="page">
                  <wp:posOffset>5705475</wp:posOffset>
                </wp:positionH>
                <wp:positionV relativeFrom="page">
                  <wp:posOffset>2857500</wp:posOffset>
                </wp:positionV>
                <wp:extent cx="1498600" cy="2517140"/>
                <wp:effectExtent l="0" t="0" r="0" b="0"/>
                <wp:wrapNone/>
                <wp:docPr id="191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517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7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3" o:spid="_x0000_s1035" type="#_x0000_t202" style="position:absolute;margin-left:449.25pt;margin-top:225pt;width:118pt;height:198.2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" o:allowincell="f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 w:rsidR="00704D82"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2F775880" wp14:editId="108AF22E">
                <wp:simplePos x="0" y="0"/>
                <wp:positionH relativeFrom="page">
                  <wp:posOffset>4102100</wp:posOffset>
                </wp:positionH>
                <wp:positionV relativeFrom="page">
                  <wp:posOffset>2857500</wp:posOffset>
                </wp:positionV>
                <wp:extent cx="1498600" cy="2517140"/>
                <wp:effectExtent l="0" t="0" r="0" b="0"/>
                <wp:wrapNone/>
                <wp:docPr id="190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517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7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036" type="#_x0000_t202" style="position:absolute;margin-left:323pt;margin-top:225pt;width:118pt;height:198.2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" o:allowincell="f" filled="f" stroked="f">
                <v:textbox style="mso-next-textbox:#Text Box 133" inset="0,0,0,0">
                  <w:txbxContent/>
                </v:textbox>
                <w10:wrap anchorx="page" anchory="page"/>
              </v:shape>
            </w:pict>
          </mc:Fallback>
        </mc:AlternateContent>
      </w:r>
      <w:r w:rsidR="000B0057">
        <w:tab/>
      </w:r>
    </w:p>
    <w:p w:rsidR="009A2E46" w:rsidRDefault="009A2E46"/>
    <w:p w:rsidR="009A2E46" w:rsidRPr="009A2E46" w:rsidRDefault="009A2E46" w:rsidP="009A2E46"/>
    <w:p w:rsidR="009A2E46" w:rsidRDefault="009A2E46"/>
    <w:p w:rsidR="009A2E46" w:rsidRDefault="009A2E46" w:rsidP="009A2E46">
      <w:pPr>
        <w:tabs>
          <w:tab w:val="left" w:pos="1980"/>
        </w:tabs>
      </w:pPr>
      <w:r>
        <w:tab/>
      </w:r>
    </w:p>
    <w:p w:rsidR="003B3D5E" w:rsidRDefault="00DC738B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EDE4529" wp14:editId="30102BC2">
                <wp:simplePos x="0" y="0"/>
                <wp:positionH relativeFrom="column">
                  <wp:posOffset>1993265</wp:posOffset>
                </wp:positionH>
                <wp:positionV relativeFrom="paragraph">
                  <wp:posOffset>5021414</wp:posOffset>
                </wp:positionV>
                <wp:extent cx="4629150" cy="0"/>
                <wp:effectExtent l="0" t="19050" r="38100" b="57150"/>
                <wp:wrapNone/>
                <wp:docPr id="1" name="Auto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29150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dist="35921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6" o:spid="_x0000_s1026" type="#_x0000_t32" style="position:absolute;margin-left:156.95pt;margin-top:395.4pt;width:364.5pt;height:0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" strokecolor="#548dd4 [1951]" strokeweight="3pt">
                <v:shadow on="t" color="#d8d8d8" opacity=".5"/>
              </v:shape>
            </w:pict>
          </mc:Fallback>
        </mc:AlternateContent>
      </w:r>
      <w:r w:rsidR="00327A6D">
        <w:rPr>
          <w:noProof/>
          <w:lang w:eastAsia="es-CO" w:bidi="ar-SA"/>
        </w:rPr>
        <w:drawing>
          <wp:anchor distT="0" distB="0" distL="114300" distR="114300" simplePos="0" relativeHeight="251727360" behindDoc="0" locked="0" layoutInCell="1" allowOverlap="1" wp14:anchorId="664F9184" wp14:editId="158E5371">
            <wp:simplePos x="0" y="0"/>
            <wp:positionH relativeFrom="column">
              <wp:posOffset>3992245</wp:posOffset>
            </wp:positionH>
            <wp:positionV relativeFrom="paragraph">
              <wp:posOffset>3738245</wp:posOffset>
            </wp:positionV>
            <wp:extent cx="2628900" cy="1028700"/>
            <wp:effectExtent l="0" t="0" r="0" b="0"/>
            <wp:wrapSquare wrapText="bothSides"/>
            <wp:docPr id="289" name="Imagen 289" descr="C:\Users\jalzate\Desktop\BoletinWIkiNeo\Plata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:\Users\jalzate\Desktop\BoletinWIkiNeo\Plataform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A6D"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0" allowOverlap="1" wp14:anchorId="1023CB67" wp14:editId="483EEE7B">
                <wp:simplePos x="0" y="0"/>
                <wp:positionH relativeFrom="page">
                  <wp:posOffset>4462780</wp:posOffset>
                </wp:positionH>
                <wp:positionV relativeFrom="page">
                  <wp:posOffset>6129655</wp:posOffset>
                </wp:positionV>
                <wp:extent cx="2628900" cy="1216025"/>
                <wp:effectExtent l="0" t="0" r="0" b="3175"/>
                <wp:wrapNone/>
                <wp:docPr id="189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1216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1360" w:rsidRPr="00704D82" w:rsidRDefault="00871360" w:rsidP="00871360">
                            <w:pPr>
                              <w:pStyle w:val="Textoindependiente"/>
                              <w:spacing w:line="240" w:lineRule="exact"/>
                              <w:rPr>
                                <w:rFonts w:ascii="Tahoma" w:hAnsi="Tahoma" w:cs="Tahoma"/>
                              </w:rPr>
                            </w:pPr>
                            <w:r w:rsidRPr="00704D82">
                              <w:rPr>
                                <w:rFonts w:ascii="Tahoma" w:hAnsi="Tahoma" w:cs="Tahoma"/>
                              </w:rPr>
                              <w:t>Unos de nuestros clientes es Colombia Móvil</w:t>
                            </w:r>
                            <w:r w:rsidR="001D1E60" w:rsidRPr="00704D82">
                              <w:rPr>
                                <w:rFonts w:ascii="Tahoma" w:hAnsi="Tahoma" w:cs="Tahoma"/>
                              </w:rPr>
                              <w:t xml:space="preserve"> alianza conformada por </w:t>
                            </w:r>
                            <w:r w:rsidR="001D1E60" w:rsidRPr="00704D82"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UNE</w:t>
                            </w:r>
                            <w:r w:rsidRPr="00704D82"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 xml:space="preserve"> </w:t>
                            </w:r>
                            <w:r w:rsidR="001D1E60" w:rsidRPr="00704D82"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EPM Telecomunicaciones</w:t>
                            </w:r>
                            <w:r w:rsidR="001D1E60" w:rsidRPr="00704D82">
                              <w:rPr>
                                <w:rFonts w:ascii="Tahoma" w:hAnsi="Tahoma" w:cs="Tahoma"/>
                              </w:rPr>
                              <w:t xml:space="preserve"> y sus subsidiarias y </w:t>
                            </w:r>
                            <w:r w:rsidR="001D1E60" w:rsidRPr="00704D82">
                              <w:rPr>
                                <w:rFonts w:ascii="Tahoma" w:hAnsi="Tahoma" w:cs="Tahoma"/>
                                <w:b/>
                                <w:sz w:val="18"/>
                              </w:rPr>
                              <w:t>Colombia móvil</w:t>
                            </w:r>
                            <w:r w:rsidR="001D1E60" w:rsidRPr="00704D82">
                              <w:rPr>
                                <w:rFonts w:ascii="Tahoma" w:hAnsi="Tahoma" w:cs="Tahoma"/>
                              </w:rPr>
                              <w:t>, en Wikineo está disponible un gran contenido de información</w:t>
                            </w:r>
                            <w:r w:rsidR="00704D82">
                              <w:rPr>
                                <w:rFonts w:ascii="Tahoma" w:hAnsi="Tahoma" w:cs="Tahoma"/>
                              </w:rPr>
                              <w:t xml:space="preserve"> de esta alianza </w:t>
                            </w:r>
                            <w:r w:rsidR="001D1E60" w:rsidRPr="00704D82">
                              <w:rPr>
                                <w:rFonts w:ascii="Tahoma" w:hAnsi="Tahoma" w:cs="Tahoma"/>
                              </w:rPr>
                              <w:t xml:space="preserve"> que será útil para que conozcas cada uno de sus servicios y las forma en que llevan a ca</w:t>
                            </w:r>
                            <w:r w:rsidR="00704D82">
                              <w:rPr>
                                <w:rFonts w:ascii="Tahoma" w:hAnsi="Tahoma" w:cs="Tahoma"/>
                              </w:rPr>
                              <w:t>bo sus procesos.</w:t>
                            </w:r>
                          </w:p>
                          <w:p w:rsidR="00871360" w:rsidRDefault="00871360" w:rsidP="00871360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871360" w:rsidRDefault="00871360" w:rsidP="00871360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871360" w:rsidRDefault="00871360" w:rsidP="00871360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871360" w:rsidRDefault="00871360" w:rsidP="00871360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871360" w:rsidRDefault="00871360" w:rsidP="00871360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871360" w:rsidRDefault="00871360" w:rsidP="00871360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871360" w:rsidRPr="000B1210" w:rsidRDefault="00871360" w:rsidP="00871360">
                            <w:pPr>
                              <w:pStyle w:val="Textoindependiente"/>
                              <w:spacing w:line="24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8" o:spid="_x0000_s1036" type="#_x0000_t202" style="position:absolute;margin-left:351.4pt;margin-top:482.65pt;width:207pt;height:95.75pt;z-index:2517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" o:allowincell="f" filled="f" stroked="f">
                <v:textbox inset="0,0,0,0">
                  <w:txbxContent>
                    <w:p w:rsidR="00871360" w:rsidRPr="00704D82" w:rsidRDefault="00871360" w:rsidP="00871360">
                      <w:pPr>
                        <w:pStyle w:val="Textoindependiente"/>
                        <w:spacing w:line="240" w:lineRule="exact"/>
                        <w:rPr>
                          <w:rFonts w:ascii="Tahoma" w:hAnsi="Tahoma" w:cs="Tahoma"/>
                        </w:rPr>
                      </w:pPr>
                      <w:r w:rsidRPr="00704D82">
                        <w:rPr>
                          <w:rFonts w:ascii="Tahoma" w:hAnsi="Tahoma" w:cs="Tahoma"/>
                        </w:rPr>
                        <w:t>Unos de nuestros clientes es Colombia Móvil</w:t>
                      </w:r>
                      <w:r w:rsidR="001D1E60" w:rsidRPr="00704D82">
                        <w:rPr>
                          <w:rFonts w:ascii="Tahoma" w:hAnsi="Tahoma" w:cs="Tahoma"/>
                        </w:rPr>
                        <w:t xml:space="preserve"> alianza conformada por </w:t>
                      </w:r>
                      <w:r w:rsidR="001D1E60" w:rsidRPr="00704D82">
                        <w:rPr>
                          <w:rFonts w:ascii="Tahoma" w:hAnsi="Tahoma" w:cs="Tahoma"/>
                          <w:b/>
                          <w:sz w:val="18"/>
                        </w:rPr>
                        <w:t>UNE</w:t>
                      </w:r>
                      <w:r w:rsidRPr="00704D82">
                        <w:rPr>
                          <w:rFonts w:ascii="Tahoma" w:hAnsi="Tahoma" w:cs="Tahoma"/>
                          <w:b/>
                          <w:sz w:val="18"/>
                        </w:rPr>
                        <w:t xml:space="preserve"> </w:t>
                      </w:r>
                      <w:r w:rsidR="001D1E60" w:rsidRPr="00704D82">
                        <w:rPr>
                          <w:rFonts w:ascii="Tahoma" w:hAnsi="Tahoma" w:cs="Tahoma"/>
                          <w:b/>
                          <w:sz w:val="18"/>
                        </w:rPr>
                        <w:t>EPM Telecomunicaciones</w:t>
                      </w:r>
                      <w:r w:rsidR="001D1E60" w:rsidRPr="00704D82">
                        <w:rPr>
                          <w:rFonts w:ascii="Tahoma" w:hAnsi="Tahoma" w:cs="Tahoma"/>
                        </w:rPr>
                        <w:t xml:space="preserve"> y sus subsidiarias y </w:t>
                      </w:r>
                      <w:r w:rsidR="001D1E60" w:rsidRPr="00704D82">
                        <w:rPr>
                          <w:rFonts w:ascii="Tahoma" w:hAnsi="Tahoma" w:cs="Tahoma"/>
                          <w:b/>
                          <w:sz w:val="18"/>
                        </w:rPr>
                        <w:t>Colombia móvil</w:t>
                      </w:r>
                      <w:r w:rsidR="001D1E60" w:rsidRPr="00704D82">
                        <w:rPr>
                          <w:rFonts w:ascii="Tahoma" w:hAnsi="Tahoma" w:cs="Tahoma"/>
                        </w:rPr>
                        <w:t>, en Wikineo está disponible un gran contenido de información</w:t>
                      </w:r>
                      <w:r w:rsidR="00704D82">
                        <w:rPr>
                          <w:rFonts w:ascii="Tahoma" w:hAnsi="Tahoma" w:cs="Tahoma"/>
                        </w:rPr>
                        <w:t xml:space="preserve"> de esta alianza </w:t>
                      </w:r>
                      <w:r w:rsidR="001D1E60" w:rsidRPr="00704D82">
                        <w:rPr>
                          <w:rFonts w:ascii="Tahoma" w:hAnsi="Tahoma" w:cs="Tahoma"/>
                        </w:rPr>
                        <w:t xml:space="preserve"> que será útil para que conozcas cada uno de sus servicios y las forma en que llevan a ca</w:t>
                      </w:r>
                      <w:r w:rsidR="00704D82">
                        <w:rPr>
                          <w:rFonts w:ascii="Tahoma" w:hAnsi="Tahoma" w:cs="Tahoma"/>
                        </w:rPr>
                        <w:t>bo sus procesos.</w:t>
                      </w:r>
                    </w:p>
                    <w:p w:rsidR="00871360" w:rsidRDefault="00871360" w:rsidP="00871360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871360" w:rsidRDefault="00871360" w:rsidP="00871360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871360" w:rsidRDefault="00871360" w:rsidP="00871360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871360" w:rsidRDefault="00871360" w:rsidP="00871360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871360" w:rsidRDefault="00871360" w:rsidP="00871360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871360" w:rsidRDefault="00871360" w:rsidP="00871360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871360" w:rsidRPr="000B1210" w:rsidRDefault="00871360" w:rsidP="00871360">
                      <w:pPr>
                        <w:pStyle w:val="Textoindependiente"/>
                        <w:spacing w:line="240" w:lineRule="exac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27A6D">
        <w:rPr>
          <w:noProof/>
          <w:lang w:eastAsia="es-CO" w:bidi="ar-SA"/>
        </w:rPr>
        <w:drawing>
          <wp:anchor distT="0" distB="0" distL="114300" distR="114300" simplePos="0" relativeHeight="251724288" behindDoc="0" locked="0" layoutInCell="1" allowOverlap="1" wp14:anchorId="314FCA23" wp14:editId="5D0A784E">
            <wp:simplePos x="0" y="0"/>
            <wp:positionH relativeFrom="column">
              <wp:posOffset>3999230</wp:posOffset>
            </wp:positionH>
            <wp:positionV relativeFrom="paragraph">
              <wp:posOffset>1379855</wp:posOffset>
            </wp:positionV>
            <wp:extent cx="2628900" cy="878205"/>
            <wp:effectExtent l="0" t="0" r="0" b="0"/>
            <wp:wrapSquare wrapText="bothSides"/>
            <wp:docPr id="287" name="Imagen 287" descr="C:\Users\jalzate\Desktop\BoletinWIkiNeo\ModeloDeNegoci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Users\jalzate\Desktop\BoletinWIkiNeo\ModeloDeNegocio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A6D"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16768" behindDoc="0" locked="0" layoutInCell="0" allowOverlap="1" wp14:anchorId="75B62F22" wp14:editId="693B33A5">
                <wp:simplePos x="0" y="0"/>
                <wp:positionH relativeFrom="page">
                  <wp:posOffset>2451735</wp:posOffset>
                </wp:positionH>
                <wp:positionV relativeFrom="page">
                  <wp:posOffset>5130165</wp:posOffset>
                </wp:positionV>
                <wp:extent cx="1650365" cy="3005455"/>
                <wp:effectExtent l="0" t="0" r="6985" b="4445"/>
                <wp:wrapNone/>
                <wp:docPr id="18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0365" cy="300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12A4" w:rsidRPr="00704D82" w:rsidRDefault="002B12A4">
                            <w:pPr>
                              <w:pStyle w:val="Textoindependiente"/>
                              <w:spacing w:line="240" w:lineRule="exact"/>
                              <w:rPr>
                                <w:rFonts w:ascii="Tahoma" w:hAnsi="Tahoma" w:cs="Tahoma"/>
                              </w:rPr>
                            </w:pP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En esta </w:t>
                            </w:r>
                            <w:r w:rsidR="0012584C" w:rsidRPr="00704D82">
                              <w:rPr>
                                <w:rFonts w:ascii="Tahoma" w:hAnsi="Tahoma" w:cs="Tahoma"/>
                              </w:rPr>
                              <w:t>sección</w:t>
                            </w:r>
                            <w:r w:rsidRPr="00704D82">
                              <w:rPr>
                                <w:rFonts w:ascii="Tahoma" w:hAnsi="Tahoma" w:cs="Tahoma"/>
                              </w:rPr>
                              <w:t xml:space="preserve"> vas a encontrar </w:t>
                            </w:r>
                            <w:r w:rsidR="0012584C" w:rsidRPr="00704D82">
                              <w:rPr>
                                <w:rFonts w:ascii="Tahoma" w:hAnsi="Tahoma" w:cs="Tahoma"/>
                              </w:rPr>
                              <w:t>toda la información respectiva de nuestros clientes vas a saber quiénes son, como prestan sus servicios, como poder establecer unos lineamientos correctos para la actualización de un ambiente en específico</w:t>
                            </w:r>
                            <w:r w:rsidR="00176D0D" w:rsidRPr="00704D82">
                              <w:rPr>
                                <w:rFonts w:ascii="Tahoma" w:hAnsi="Tahoma" w:cs="Tahoma"/>
                              </w:rPr>
                              <w:t xml:space="preserve">, podrás saber en concreto cual es el modelo de negocio </w:t>
                            </w:r>
                            <w:r w:rsidR="00871360" w:rsidRPr="00704D82">
                              <w:rPr>
                                <w:rFonts w:ascii="Tahoma" w:hAnsi="Tahoma" w:cs="Tahoma"/>
                              </w:rPr>
                              <w:t>que tiene establecido</w:t>
                            </w:r>
                            <w:r w:rsidR="00176D0D" w:rsidRPr="00704D82">
                              <w:rPr>
                                <w:rFonts w:ascii="Tahoma" w:hAnsi="Tahoma" w:cs="Tahoma"/>
                              </w:rPr>
                              <w:t>, la filosofía con la cual cuenta y prestan su servicio</w:t>
                            </w:r>
                            <w:r w:rsidR="00871360" w:rsidRPr="00704D82">
                              <w:rPr>
                                <w:rFonts w:ascii="Tahoma" w:hAnsi="Tahoma" w:cs="Tahoma"/>
                              </w:rPr>
                              <w:t>.</w:t>
                            </w:r>
                          </w:p>
                          <w:p w:rsidR="00704D82" w:rsidRPr="00327A6D" w:rsidRDefault="00327A6D">
                            <w:pPr>
                              <w:pStyle w:val="Textoindependiente"/>
                              <w:spacing w:line="240" w:lineRule="exact"/>
                              <w:rPr>
                                <w:rFonts w:ascii="Tahoma" w:hAnsi="Tahoma" w:cs="Tahoma"/>
                                <w:color w:val="548DD4" w:themeColor="text2" w:themeTint="99"/>
                              </w:rPr>
                            </w:pPr>
                            <w:hyperlink r:id="rId15" w:history="1">
                              <w:r w:rsidR="00704D82" w:rsidRPr="00327A6D">
                                <w:rPr>
                                  <w:rStyle w:val="Hipervnculo"/>
                                  <w:rFonts w:ascii="Tahoma" w:hAnsi="Tahoma" w:cs="Tahoma"/>
                                  <w:color w:val="548DD4" w:themeColor="text2" w:themeTint="99"/>
                                </w:rPr>
                                <w:t>http://nunki:82/mediawiki/index.php/P</w:t>
                              </w:r>
                              <w:r w:rsidR="00704D82" w:rsidRPr="00327A6D">
                                <w:rPr>
                                  <w:rStyle w:val="Hipervnculo"/>
                                  <w:rFonts w:ascii="Tahoma" w:hAnsi="Tahoma" w:cs="Tahoma"/>
                                  <w:color w:val="548DD4" w:themeColor="text2" w:themeTint="99"/>
                                </w:rPr>
                                <w:t>á</w:t>
                              </w:r>
                              <w:r w:rsidR="00704D82" w:rsidRPr="00327A6D">
                                <w:rPr>
                                  <w:rStyle w:val="Hipervnculo"/>
                                  <w:rFonts w:ascii="Tahoma" w:hAnsi="Tahoma" w:cs="Tahoma"/>
                                  <w:color w:val="548DD4" w:themeColor="text2" w:themeTint="99"/>
                                </w:rPr>
                                <w:t>gina_principal#Clientes</w:t>
                              </w:r>
                            </w:hyperlink>
                          </w:p>
                          <w:p w:rsidR="002B12A4" w:rsidRDefault="002B12A4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2B12A4" w:rsidRDefault="002B12A4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2B12A4" w:rsidRDefault="002B12A4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176D0D" w:rsidRDefault="00176D0D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176D0D" w:rsidRDefault="00176D0D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176D0D" w:rsidRDefault="00176D0D">
                            <w:pPr>
                              <w:pStyle w:val="Textoindependiente"/>
                              <w:spacing w:line="240" w:lineRule="exact"/>
                              <w:rPr>
                                <w:lang w:val="pt-BR"/>
                              </w:rPr>
                            </w:pPr>
                          </w:p>
                          <w:p w:rsidR="00D310B6" w:rsidRDefault="00D310B6">
                            <w:pPr>
                              <w:pStyle w:val="Textoindependiente"/>
                              <w:spacing w:line="240" w:lineRule="exac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position:absolute;margin-left:193.05pt;margin-top:403.95pt;width:129.95pt;height:236.65pt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" o:allowincell="f" filled="f" stroked="f">
                <v:textbox inset="0,0,0,0">
                  <w:txbxContent>
                    <w:p w:rsidR="002B12A4" w:rsidRPr="00704D82" w:rsidRDefault="002B12A4">
                      <w:pPr>
                        <w:pStyle w:val="Textoindependiente"/>
                        <w:spacing w:line="240" w:lineRule="exact"/>
                        <w:rPr>
                          <w:rFonts w:ascii="Tahoma" w:hAnsi="Tahoma" w:cs="Tahoma"/>
                        </w:rPr>
                      </w:pPr>
                      <w:r w:rsidRPr="00704D82">
                        <w:rPr>
                          <w:rFonts w:ascii="Tahoma" w:hAnsi="Tahoma" w:cs="Tahoma"/>
                        </w:rPr>
                        <w:t xml:space="preserve">En esta </w:t>
                      </w:r>
                      <w:r w:rsidR="0012584C" w:rsidRPr="00704D82">
                        <w:rPr>
                          <w:rFonts w:ascii="Tahoma" w:hAnsi="Tahoma" w:cs="Tahoma"/>
                        </w:rPr>
                        <w:t>sección</w:t>
                      </w:r>
                      <w:r w:rsidRPr="00704D82">
                        <w:rPr>
                          <w:rFonts w:ascii="Tahoma" w:hAnsi="Tahoma" w:cs="Tahoma"/>
                        </w:rPr>
                        <w:t xml:space="preserve"> vas a encontrar </w:t>
                      </w:r>
                      <w:r w:rsidR="0012584C" w:rsidRPr="00704D82">
                        <w:rPr>
                          <w:rFonts w:ascii="Tahoma" w:hAnsi="Tahoma" w:cs="Tahoma"/>
                        </w:rPr>
                        <w:t>toda la información respectiva de nuestros clientes vas a saber quiénes son, como prestan sus servicios, como poder establecer unos lineamientos correctos para la actualización de un ambiente en específico</w:t>
                      </w:r>
                      <w:r w:rsidR="00176D0D" w:rsidRPr="00704D82">
                        <w:rPr>
                          <w:rFonts w:ascii="Tahoma" w:hAnsi="Tahoma" w:cs="Tahoma"/>
                        </w:rPr>
                        <w:t xml:space="preserve">, podrás saber en concreto cual es el modelo de negocio </w:t>
                      </w:r>
                      <w:r w:rsidR="00871360" w:rsidRPr="00704D82">
                        <w:rPr>
                          <w:rFonts w:ascii="Tahoma" w:hAnsi="Tahoma" w:cs="Tahoma"/>
                        </w:rPr>
                        <w:t>que tiene establecido</w:t>
                      </w:r>
                      <w:r w:rsidR="00176D0D" w:rsidRPr="00704D82">
                        <w:rPr>
                          <w:rFonts w:ascii="Tahoma" w:hAnsi="Tahoma" w:cs="Tahoma"/>
                        </w:rPr>
                        <w:t>, la filosofía con la cual cuenta y prestan su servicio</w:t>
                      </w:r>
                      <w:r w:rsidR="00871360" w:rsidRPr="00704D82">
                        <w:rPr>
                          <w:rFonts w:ascii="Tahoma" w:hAnsi="Tahoma" w:cs="Tahoma"/>
                        </w:rPr>
                        <w:t>.</w:t>
                      </w:r>
                    </w:p>
                    <w:p w:rsidR="00704D82" w:rsidRPr="00327A6D" w:rsidRDefault="00327A6D">
                      <w:pPr>
                        <w:pStyle w:val="Textoindependiente"/>
                        <w:spacing w:line="240" w:lineRule="exact"/>
                        <w:rPr>
                          <w:rFonts w:ascii="Tahoma" w:hAnsi="Tahoma" w:cs="Tahoma"/>
                          <w:color w:val="548DD4" w:themeColor="text2" w:themeTint="99"/>
                        </w:rPr>
                      </w:pPr>
                      <w:hyperlink r:id="rId16" w:history="1">
                        <w:r w:rsidR="00704D82" w:rsidRPr="00327A6D">
                          <w:rPr>
                            <w:rStyle w:val="Hipervnculo"/>
                            <w:rFonts w:ascii="Tahoma" w:hAnsi="Tahoma" w:cs="Tahoma"/>
                            <w:color w:val="548DD4" w:themeColor="text2" w:themeTint="99"/>
                          </w:rPr>
                          <w:t>http://nunki:82/mediawiki/index.php/P</w:t>
                        </w:r>
                        <w:r w:rsidR="00704D82" w:rsidRPr="00327A6D">
                          <w:rPr>
                            <w:rStyle w:val="Hipervnculo"/>
                            <w:rFonts w:ascii="Tahoma" w:hAnsi="Tahoma" w:cs="Tahoma"/>
                            <w:color w:val="548DD4" w:themeColor="text2" w:themeTint="99"/>
                          </w:rPr>
                          <w:t>á</w:t>
                        </w:r>
                        <w:r w:rsidR="00704D82" w:rsidRPr="00327A6D">
                          <w:rPr>
                            <w:rStyle w:val="Hipervnculo"/>
                            <w:rFonts w:ascii="Tahoma" w:hAnsi="Tahoma" w:cs="Tahoma"/>
                            <w:color w:val="548DD4" w:themeColor="text2" w:themeTint="99"/>
                          </w:rPr>
                          <w:t>gina_principal#Clientes</w:t>
                        </w:r>
                      </w:hyperlink>
                    </w:p>
                    <w:p w:rsidR="002B12A4" w:rsidRDefault="002B12A4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2B12A4" w:rsidRDefault="002B12A4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2B12A4" w:rsidRDefault="002B12A4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176D0D" w:rsidRDefault="00176D0D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176D0D" w:rsidRDefault="00176D0D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176D0D" w:rsidRDefault="00176D0D">
                      <w:pPr>
                        <w:pStyle w:val="Textoindependiente"/>
                        <w:spacing w:line="240" w:lineRule="exact"/>
                        <w:rPr>
                          <w:lang w:val="pt-BR"/>
                        </w:rPr>
                      </w:pPr>
                    </w:p>
                    <w:p w:rsidR="00D310B6" w:rsidRDefault="00D310B6">
                      <w:pPr>
                        <w:pStyle w:val="Textoindependiente"/>
                        <w:spacing w:line="240" w:lineRule="exac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27A6D"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F392A5E" wp14:editId="6F1B216D">
                <wp:simplePos x="0" y="0"/>
                <wp:positionH relativeFrom="page">
                  <wp:posOffset>2449195</wp:posOffset>
                </wp:positionH>
                <wp:positionV relativeFrom="page">
                  <wp:posOffset>4784090</wp:posOffset>
                </wp:positionV>
                <wp:extent cx="4800600" cy="312420"/>
                <wp:effectExtent l="0" t="0" r="0" b="11430"/>
                <wp:wrapNone/>
                <wp:docPr id="26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12A4" w:rsidRPr="00C04A3C" w:rsidRDefault="002B12A4" w:rsidP="002B12A4">
                            <w:pPr>
                              <w:pStyle w:val="Ttulo1"/>
                              <w:rPr>
                                <w:rFonts w:ascii="Arial Black" w:hAnsi="Arial Black"/>
                                <w:color w:val="auto"/>
                                <w:sz w:val="32"/>
                                <w:szCs w:val="3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auto"/>
                                <w:sz w:val="32"/>
                                <w:szCs w:val="30"/>
                              </w:rPr>
                              <w:t>CLIENTES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8" type="#_x0000_t202" style="position:absolute;margin-left:192.85pt;margin-top:376.7pt;width:378pt;height:24.6pt;z-index:2516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" filled="f" stroked="f">
                <v:textbox inset="0,0,0,0">
                  <w:txbxContent>
                    <w:p w:rsidR="002B12A4" w:rsidRPr="00C04A3C" w:rsidRDefault="002B12A4" w:rsidP="002B12A4">
                      <w:pPr>
                        <w:pStyle w:val="Ttulo1"/>
                        <w:rPr>
                          <w:rFonts w:ascii="Arial Black" w:hAnsi="Arial Black"/>
                          <w:color w:val="auto"/>
                          <w:sz w:val="32"/>
                          <w:szCs w:val="30"/>
                        </w:rPr>
                      </w:pPr>
                      <w:r>
                        <w:rPr>
                          <w:rFonts w:ascii="Arial Black" w:hAnsi="Arial Black"/>
                          <w:color w:val="auto"/>
                          <w:sz w:val="32"/>
                          <w:szCs w:val="30"/>
                        </w:rPr>
                        <w:t>CLIENTES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27A6D"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D7906BD" wp14:editId="3704569B">
                <wp:simplePos x="0" y="0"/>
                <wp:positionH relativeFrom="column">
                  <wp:posOffset>1991995</wp:posOffset>
                </wp:positionH>
                <wp:positionV relativeFrom="paragraph">
                  <wp:posOffset>917575</wp:posOffset>
                </wp:positionV>
                <wp:extent cx="4629150" cy="0"/>
                <wp:effectExtent l="0" t="19050" r="38100" b="57150"/>
                <wp:wrapNone/>
                <wp:docPr id="187" name="Auto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29150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8ADF35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dist="35921" dir="2700000" algn="ctr" rotWithShape="0">
                            <a:srgbClr val="D8D8D8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6" o:spid="_x0000_s1026" type="#_x0000_t32" style="position:absolute;margin-left:156.85pt;margin-top:72.25pt;width:364.5pt;height:0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" strokecolor="#8adf35" strokeweight="3pt">
                <v:shadow on="t" color="#d8d8d8" opacity=".5"/>
              </v:shape>
            </w:pict>
          </mc:Fallback>
        </mc:AlternateContent>
      </w:r>
      <w:r w:rsidR="003B3D5E" w:rsidRPr="009A2E46">
        <w:br w:type="page"/>
      </w:r>
    </w:p>
    <w:p w:rsidR="003B3D5E" w:rsidRDefault="00704D82">
      <w:r>
        <w:rPr>
          <w:noProof/>
          <w:lang w:eastAsia="es-CO" w:bidi="ar-SA"/>
        </w:rPr>
        <w:lastRenderedPageBreak/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page">
                  <wp:posOffset>2496820</wp:posOffset>
                </wp:positionH>
                <wp:positionV relativeFrom="page">
                  <wp:posOffset>1059180</wp:posOffset>
                </wp:positionV>
                <wp:extent cx="4800600" cy="312420"/>
                <wp:effectExtent l="0" t="0" r="0" b="0"/>
                <wp:wrapNone/>
                <wp:docPr id="18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9" type="#_x0000_t202" style="position:absolute;margin-left:196.6pt;margin-top:83.4pt;width:378pt;height:24.6pt;z-index: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page">
                  <wp:posOffset>5829300</wp:posOffset>
                </wp:positionH>
                <wp:positionV relativeFrom="page">
                  <wp:posOffset>1600200</wp:posOffset>
                </wp:positionV>
                <wp:extent cx="1497965" cy="2381885"/>
                <wp:effectExtent l="0" t="0" r="0" b="0"/>
                <wp:wrapNone/>
                <wp:docPr id="185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2381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3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040" type="#_x0000_t202" style="position:absolute;margin-left:459pt;margin-top:126pt;width:117.95pt;height:187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160020</wp:posOffset>
                </wp:positionV>
                <wp:extent cx="1250315" cy="1730375"/>
                <wp:effectExtent l="0" t="0" r="0" b="0"/>
                <wp:wrapNone/>
                <wp:docPr id="184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173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704D82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es-CO" w:bidi="ar-SA"/>
                              </w:rPr>
                              <w:drawing>
                                <wp:inline distT="0" distB="0" distL="0" distR="0">
                                  <wp:extent cx="1065530" cy="1637665"/>
                                  <wp:effectExtent l="0" t="0" r="1270" b="635"/>
                                  <wp:docPr id="19" name="Imagen 1" descr="Puert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uert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5530" cy="1637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1" o:spid="_x0000_s1041" type="#_x0000_t202" style="position:absolute;margin-left:12pt;margin-top:12.6pt;width:98.45pt;height:136.25pt;z-index:2516945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" stroked="f">
                <v:textbox style="mso-fit-shape-to-text:t">
                  <w:txbxContent>
                    <w:p w:rsidR="00D310B6" w:rsidRDefault="00704D82"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es-CO" w:bidi="ar-SA"/>
                        </w:rPr>
                        <w:drawing>
                          <wp:inline distT="0" distB="0" distL="0" distR="0">
                            <wp:extent cx="1065530" cy="1637665"/>
                            <wp:effectExtent l="0" t="0" r="1270" b="635"/>
                            <wp:docPr id="19" name="Imagen 1" descr="Puert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uert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5530" cy="1637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page">
                  <wp:posOffset>567055</wp:posOffset>
                </wp:positionH>
                <wp:positionV relativeFrom="page">
                  <wp:posOffset>5431790</wp:posOffset>
                </wp:positionV>
                <wp:extent cx="1371600" cy="1280160"/>
                <wp:effectExtent l="0" t="0" r="0" b="0"/>
                <wp:wrapNone/>
                <wp:docPr id="18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80160"/>
                          <a:chOff x="1152" y="7425"/>
                          <a:chExt cx="2160" cy="2016"/>
                        </a:xfrm>
                      </wpg:grpSpPr>
                      <wps:wsp>
                        <wps:cNvPr id="182" name="Line 22"/>
                        <wps:cNvCnPr/>
                        <wps:spPr bwMode="auto">
                          <a:xfrm>
                            <a:off x="1152" y="742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7569"/>
                            <a:ext cx="2160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Pr="00446218" w:rsidRDefault="00D310B6">
                              <w:pPr>
                                <w:pStyle w:val="Textodelacita"/>
                                <w:rPr>
                                  <w:color w:val="auto"/>
                                  <w:lang w:val="pt-BR"/>
                                </w:rPr>
                              </w:pPr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“Para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llamar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atención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del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lector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, coloque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aquí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una frase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interesante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o una cita de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historia”.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42" style="position:absolute;margin-left:44.65pt;margin-top:427.7pt;width:108pt;height:100.8pt;z-index:251617792;mso-position-horizontal-relative:page;mso-position-vertical-relative:page" coordorigin="1152,7425" coordsize="2160,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">
                <v:line id="Line 22" o:spid="_x0000_s1043" style="position:absolute;visibility:visible;mso-wrap-style:square" from="1152,7425" to="3312,7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Q4aMQAAADc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+ncHsmX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tDhoxAAAANwAAAAPAAAAAAAAAAAA&#10;AAAAAKECAABkcnMvZG93bnJldi54bWxQSwUGAAAAAAQABAD5AAAAkgMAAAAA&#10;"/>
                <v:shape id="Text Box 23" o:spid="_x0000_s1044" type="#_x0000_t202" style="position:absolute;left:1152;top:7569;width:2160;height:1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wsMA&#10;AADcAAAADwAAAGRycy9kb3ducmV2LnhtbERPTWvCQBC9F/wPywje6qYK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/MwsMAAADcAAAADwAAAAAAAAAAAAAAAACYAgAAZHJzL2Rv&#10;d25yZXYueG1sUEsFBgAAAAAEAAQA9QAAAIgDAAAAAA==&#10;" filled="f" stroked="f">
                  <v:textbox inset="0,0,0,0">
                    <w:txbxContent>
                      <w:p w:rsidR="00D310B6" w:rsidRPr="00446218" w:rsidRDefault="00D310B6">
                        <w:pPr>
                          <w:pStyle w:val="Textodelacita"/>
                          <w:rPr>
                            <w:color w:val="auto"/>
                            <w:lang w:val="pt-BR"/>
                          </w:rPr>
                        </w:pPr>
                        <w:r w:rsidRPr="00446218">
                          <w:rPr>
                            <w:color w:val="auto"/>
                            <w:lang w:val="pt-BR"/>
                          </w:rPr>
                          <w:t xml:space="preserve">“Para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llamar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proofErr w:type="gram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atención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del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lector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, coloque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aquí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una frase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interesante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o una cita de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historia”.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356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3943350</wp:posOffset>
                </wp:positionV>
                <wp:extent cx="1592580" cy="2214880"/>
                <wp:effectExtent l="0" t="0" r="0" b="0"/>
                <wp:wrapNone/>
                <wp:docPr id="180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22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704D82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es-CO" w:bidi="ar-SA"/>
                              </w:rPr>
                              <w:drawing>
                                <wp:inline distT="0" distB="0" distL="0" distR="0">
                                  <wp:extent cx="1407160" cy="2122805"/>
                                  <wp:effectExtent l="0" t="0" r="2540" b="0"/>
                                  <wp:docPr id="18" name="Imagen 2" descr="Castill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astill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7160" cy="2122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8" o:spid="_x0000_s1045" type="#_x0000_t202" style="position:absolute;margin-left:0;margin-top:310.5pt;width:125.4pt;height:174.4pt;z-index:251693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" o:allowincell="f" stroked="f">
                <v:textbox style="mso-fit-shape-to-text:t">
                  <w:txbxContent>
                    <w:p w:rsidR="00D310B6" w:rsidRDefault="00704D82"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es-CO" w:bidi="ar-SA"/>
                        </w:rPr>
                        <w:drawing>
                          <wp:inline distT="0" distB="0" distL="0" distR="0">
                            <wp:extent cx="1407160" cy="2122805"/>
                            <wp:effectExtent l="0" t="0" r="2540" b="0"/>
                            <wp:docPr id="18" name="Imagen 2" descr="Castill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astill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7160" cy="2122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page">
                  <wp:posOffset>2514600</wp:posOffset>
                </wp:positionH>
                <wp:positionV relativeFrom="page">
                  <wp:posOffset>1619250</wp:posOffset>
                </wp:positionV>
                <wp:extent cx="1498600" cy="2381885"/>
                <wp:effectExtent l="0" t="0" r="0" b="0"/>
                <wp:wrapNone/>
                <wp:docPr id="17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381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3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Una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ventajas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utilizar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como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herramienta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reutilizarse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materiales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comercialización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como comunicados de prensa,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estudios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mercado e informes.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Aunque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objetivo principal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distribución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vender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clave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éxito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conseguir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lectores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excelente para agregar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noticias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desarrollar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propios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o incluir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calendario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eventos y ofertas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especiales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promocionar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investigar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tema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"de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relleno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"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World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Wide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sobre diversos temas, pero intente no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extenderse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demasiado.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mayor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parte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también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Web. Microsoft Word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ofrece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método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simple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De este modo,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cuando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haya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terminado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6" type="#_x0000_t202" style="position:absolute;margin-left:198pt;margin-top:127.5pt;width:118pt;height:187.55pt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Qr9sgIAALU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" filled="f" stroked="f">
                <v:textbox style="mso-next-textbox:#Text Box 140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Una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ventajas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utilizar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como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herramienta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reutilizarse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materiales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comercialización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como comunicados de prensa,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estudios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mercado e informes.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Aunque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objetivo principal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distribución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vender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clave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éxito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conseguir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lectores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medio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excelente para agregar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noticias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desarrollar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propios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o incluir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calendario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eventos y ofertas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especiales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promocionar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investigar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tema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"de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relleno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"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World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Wide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sobre diversos temas, pero intente no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extenderse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demasiado.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mayor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parte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también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Web. Microsoft Word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ofrece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método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simple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De este modo,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cuando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haya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terminado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page">
                  <wp:posOffset>4176395</wp:posOffset>
                </wp:positionH>
                <wp:positionV relativeFrom="page">
                  <wp:posOffset>1618615</wp:posOffset>
                </wp:positionV>
                <wp:extent cx="1498600" cy="2381885"/>
                <wp:effectExtent l="0" t="0" r="0" b="0"/>
                <wp:wrapNone/>
                <wp:docPr id="178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381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3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47" type="#_x0000_t202" style="position:absolute;margin-left:328.85pt;margin-top:127.45pt;width:118pt;height:187.5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" filled="f" stroked="f">
                <v:textbox style="mso-next-textbox:#Text Box 141" inset="0,0,0,0">
                  <w:txbxContent/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page">
                  <wp:posOffset>571500</wp:posOffset>
                </wp:positionH>
                <wp:positionV relativeFrom="page">
                  <wp:posOffset>3657600</wp:posOffset>
                </wp:positionV>
                <wp:extent cx="1371600" cy="1280160"/>
                <wp:effectExtent l="0" t="0" r="0" b="0"/>
                <wp:wrapNone/>
                <wp:docPr id="175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80160"/>
                          <a:chOff x="1152" y="7425"/>
                          <a:chExt cx="2160" cy="2016"/>
                        </a:xfrm>
                      </wpg:grpSpPr>
                      <wps:wsp>
                        <wps:cNvPr id="176" name="Line 264"/>
                        <wps:cNvCnPr/>
                        <wps:spPr bwMode="auto">
                          <a:xfrm>
                            <a:off x="1152" y="742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7569"/>
                            <a:ext cx="2160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Pr="00446218" w:rsidRDefault="00D310B6" w:rsidP="00F73F61">
                              <w:pPr>
                                <w:pStyle w:val="Textodelacita"/>
                                <w:jc w:val="left"/>
                                <w:rPr>
                                  <w:color w:val="auto"/>
                                  <w:lang w:val="pt-BR"/>
                                </w:rPr>
                              </w:pPr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“Para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llamar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atención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del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lector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, coloque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aquí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una frase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interesante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o una cita de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historia”.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3" o:spid="_x0000_s1048" style="position:absolute;margin-left:45pt;margin-top:4in;width:108pt;height:100.8pt;z-index:251707904;mso-position-horizontal-relative:page;mso-position-vertical-relative:page" coordorigin="1152,7425" coordsize="2160,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">
                <v:line id="Line 264" o:spid="_x0000_s1049" style="position:absolute;visibility:visible;mso-wrap-style:square" from="1152,7425" to="3312,7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OTM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y3F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k5MxAAAANwAAAAPAAAAAAAAAAAA&#10;AAAAAKECAABkcnMvZG93bnJldi54bWxQSwUGAAAAAAQABAD5AAAAkgMAAAAA&#10;"/>
                <v:shape id="Text Box 265" o:spid="_x0000_s1050" type="#_x0000_t202" style="position:absolute;left:1152;top:7569;width:2160;height:1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D310B6" w:rsidRPr="00446218" w:rsidRDefault="00D310B6" w:rsidP="00F73F61">
                        <w:pPr>
                          <w:pStyle w:val="Textodelacita"/>
                          <w:jc w:val="left"/>
                          <w:rPr>
                            <w:color w:val="auto"/>
                            <w:lang w:val="pt-BR"/>
                          </w:rPr>
                        </w:pPr>
                        <w:r w:rsidRPr="00446218">
                          <w:rPr>
                            <w:color w:val="auto"/>
                            <w:lang w:val="pt-BR"/>
                          </w:rPr>
                          <w:t xml:space="preserve">“Para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llamar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proofErr w:type="gram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atención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del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lector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, coloque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aquí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una frase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interesante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o una cita de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historia”.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page">
                  <wp:posOffset>4051300</wp:posOffset>
                </wp:positionH>
                <wp:positionV relativeFrom="page">
                  <wp:posOffset>7709535</wp:posOffset>
                </wp:positionV>
                <wp:extent cx="1498600" cy="1548765"/>
                <wp:effectExtent l="0" t="0" r="0" b="0"/>
                <wp:wrapNone/>
                <wp:docPr id="174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54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8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051" type="#_x0000_t202" style="position:absolute;margin-left:319pt;margin-top:607.05pt;width:118pt;height:121.95pt;z-index: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" filled="f" stroked="f">
                <v:textbox style="mso-next-textbox:#Text Box 149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page">
                  <wp:posOffset>2400300</wp:posOffset>
                </wp:positionH>
                <wp:positionV relativeFrom="page">
                  <wp:posOffset>7709535</wp:posOffset>
                </wp:positionV>
                <wp:extent cx="1498600" cy="1663065"/>
                <wp:effectExtent l="0" t="0" r="0" b="0"/>
                <wp:wrapNone/>
                <wp:docPr id="173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663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8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investigar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tema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"de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relleno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"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World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Wide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sobre diversos temas, pero intente no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extenderse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demasiado.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mayor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parte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emplearse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también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Web. Microsoft Word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ofrece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método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simple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De este modo,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cuando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haya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terminado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excelente para agregar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noticias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desarrollar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propios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o incluir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calendario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eventos y ofertas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especiales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promocionar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52" type="#_x0000_t202" style="position:absolute;margin-left:189pt;margin-top:607.05pt;width:118pt;height:130.95pt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1UWsQ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" filled="f" stroked="f">
                <v:textbox style="mso-next-textbox:#Text Box 148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investigar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tema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"de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relleno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"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World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Wide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sobre diversos temas, pero intente no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extenderse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demasiado.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mayor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parte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contenido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un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emplearse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también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Web. Microsoft Word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ofrece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método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simple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De este modo,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cuando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haya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terminado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Un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medio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excelente para agregar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noticias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desarrollar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propios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o incluir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calendario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eventos y ofertas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especiales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promocionar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page">
                  <wp:posOffset>5702300</wp:posOffset>
                </wp:positionH>
                <wp:positionV relativeFrom="page">
                  <wp:posOffset>7709535</wp:posOffset>
                </wp:positionV>
                <wp:extent cx="1497965" cy="2005965"/>
                <wp:effectExtent l="0" t="0" r="0" b="0"/>
                <wp:wrapNone/>
                <wp:docPr id="172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200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8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053" type="#_x0000_t202" style="position:absolute;margin-left:449pt;margin-top:607.05pt;width:117.95pt;height:157.9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page">
                  <wp:posOffset>2400300</wp:posOffset>
                </wp:positionH>
                <wp:positionV relativeFrom="page">
                  <wp:posOffset>7419975</wp:posOffset>
                </wp:positionV>
                <wp:extent cx="4800600" cy="327660"/>
                <wp:effectExtent l="0" t="0" r="0" b="0"/>
                <wp:wrapNone/>
                <wp:docPr id="17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2C4AA3" w:rsidRDefault="00D310B6">
                            <w:pPr>
                              <w:pStyle w:val="Ttulo2"/>
                              <w:rPr>
                                <w:color w:val="auto"/>
                                <w:lang w:val="pt-BR"/>
                              </w:rPr>
                            </w:pPr>
                            <w:r w:rsidRPr="002C4AA3">
                              <w:rPr>
                                <w:color w:val="auto"/>
                                <w:lang w:val="pt-BR"/>
                              </w:rPr>
                              <w:t xml:space="preserve">Titular </w:t>
                            </w:r>
                            <w:proofErr w:type="spellStart"/>
                            <w:proofErr w:type="gramStart"/>
                            <w:r w:rsidRPr="002C4AA3">
                              <w:rPr>
                                <w:color w:val="auto"/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2C4AA3">
                              <w:rPr>
                                <w:color w:val="auto"/>
                                <w:lang w:val="pt-BR"/>
                              </w:rPr>
                              <w:t xml:space="preserve"> artículo de </w:t>
                            </w:r>
                            <w:proofErr w:type="spellStart"/>
                            <w:r w:rsidRPr="002C4AA3">
                              <w:rPr>
                                <w:color w:val="auto"/>
                                <w:lang w:val="pt-BR"/>
                              </w:rPr>
                              <w:t>interés</w:t>
                            </w:r>
                            <w:proofErr w:type="spellEnd"/>
                            <w:r w:rsidRPr="002C4AA3">
                              <w:rPr>
                                <w:color w:val="auto"/>
                                <w:lang w:val="pt-BR"/>
                              </w:rPr>
                              <w:t xml:space="preserve"> especial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4" type="#_x0000_t202" style="position:absolute;margin-left:189pt;margin-top:584.25pt;width:378pt;height:25.8pt;z-index: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AvNtQIAALQ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" filled="f" stroked="f">
                <v:textbox inset="0,0,0,0">
                  <w:txbxContent>
                    <w:p w:rsidR="00D310B6" w:rsidRPr="002C4AA3" w:rsidRDefault="00D310B6">
                      <w:pPr>
                        <w:pStyle w:val="Ttulo2"/>
                        <w:rPr>
                          <w:color w:val="auto"/>
                          <w:lang w:val="pt-BR"/>
                        </w:rPr>
                      </w:pPr>
                      <w:r w:rsidRPr="002C4AA3">
                        <w:rPr>
                          <w:color w:val="auto"/>
                          <w:lang w:val="pt-BR"/>
                        </w:rPr>
                        <w:t xml:space="preserve">Titular </w:t>
                      </w:r>
                      <w:proofErr w:type="spellStart"/>
                      <w:proofErr w:type="gramStart"/>
                      <w:r w:rsidRPr="002C4AA3">
                        <w:rPr>
                          <w:color w:val="auto"/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2C4AA3">
                        <w:rPr>
                          <w:color w:val="auto"/>
                          <w:lang w:val="pt-BR"/>
                        </w:rPr>
                        <w:t xml:space="preserve"> artículo de </w:t>
                      </w:r>
                      <w:proofErr w:type="spellStart"/>
                      <w:r w:rsidRPr="002C4AA3">
                        <w:rPr>
                          <w:color w:val="auto"/>
                          <w:lang w:val="pt-BR"/>
                        </w:rPr>
                        <w:t>interés</w:t>
                      </w:r>
                      <w:proofErr w:type="spellEnd"/>
                      <w:r w:rsidRPr="002C4AA3">
                        <w:rPr>
                          <w:color w:val="auto"/>
                          <w:lang w:val="pt-BR"/>
                        </w:rPr>
                        <w:t xml:space="preserve"> especial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page">
                  <wp:posOffset>2400300</wp:posOffset>
                </wp:positionH>
                <wp:positionV relativeFrom="page">
                  <wp:posOffset>4133850</wp:posOffset>
                </wp:positionV>
                <wp:extent cx="4800600" cy="312420"/>
                <wp:effectExtent l="0" t="0" r="0" b="0"/>
                <wp:wrapNone/>
                <wp:docPr id="17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55" type="#_x0000_t202" style="position:absolute;margin-left:189pt;margin-top:325.5pt;width:378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YfmtAIAALQ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page">
                  <wp:posOffset>2506345</wp:posOffset>
                </wp:positionH>
                <wp:positionV relativeFrom="page">
                  <wp:posOffset>4621530</wp:posOffset>
                </wp:positionV>
                <wp:extent cx="1498600" cy="2769870"/>
                <wp:effectExtent l="0" t="0" r="0" b="0"/>
                <wp:wrapNone/>
                <wp:docPr id="16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76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1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Una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ventajas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utilizar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como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herramienta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reutilizarse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materiales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comercialización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como comunicados de prensa,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estudios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mercado e informes.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Aunque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objetivo principal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distribución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vender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clave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éxito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conseguir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lectores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excelente para agregar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noticias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desarrollar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propios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o incluir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calendario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eventos y ofertas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especiales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promocionar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investigar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tema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"de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relleno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"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World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Wide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sobre diversos temas, pero intente no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extenderse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demasiado.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mayor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parte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también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Web. Microsoft Word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ofrece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método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simple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De este modo,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cuando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haya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terminado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56" type="#_x0000_t202" style="position:absolute;margin-left:197.35pt;margin-top:363.9pt;width:118pt;height:218.1pt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8yutAIAALU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" filled="f" stroked="f">
                <v:textbox style="mso-next-textbox:#Text Box 144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Una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ventajas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utilizar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como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herramienta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reutilizarse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materiales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comercialización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como comunicados de prensa,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estudios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mercado e informes.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Aunque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objetivo principal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distribución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vender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clave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éxito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conseguir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lectores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medio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excelente para agregar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noticias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desarrollar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propios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o incluir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calendario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eventos y ofertas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especiales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promocionar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investigar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tema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"de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relleno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"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World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Wide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sobre diversos temas, pero intente no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extenderse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demasiado.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mayor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parte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también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Web. Microsoft Word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ofrece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método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simple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De este modo,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cuando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haya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terminado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page">
                  <wp:posOffset>4157345</wp:posOffset>
                </wp:positionH>
                <wp:positionV relativeFrom="page">
                  <wp:posOffset>4610100</wp:posOffset>
                </wp:positionV>
                <wp:extent cx="1498600" cy="2667000"/>
                <wp:effectExtent l="0" t="0" r="0" b="0"/>
                <wp:wrapNone/>
                <wp:docPr id="168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66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1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057" type="#_x0000_t202" style="position:absolute;margin-left:327.35pt;margin-top:363pt;width:118pt;height:210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" filled="f" stroked="f">
                <v:textbox style="mso-next-textbox:#Text Box 145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page">
                  <wp:posOffset>5808345</wp:posOffset>
                </wp:positionH>
                <wp:positionV relativeFrom="page">
                  <wp:posOffset>4631690</wp:posOffset>
                </wp:positionV>
                <wp:extent cx="1497965" cy="2416810"/>
                <wp:effectExtent l="0" t="0" r="0" b="0"/>
                <wp:wrapNone/>
                <wp:docPr id="167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2416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1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058" type="#_x0000_t202" style="position:absolute;margin-left:457.35pt;margin-top:364.7pt;width:117.95pt;height:190.3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 w:rsidR="003B3D5E">
        <w:br w:type="page"/>
      </w:r>
    </w:p>
    <w:p w:rsidR="003B3D5E" w:rsidRDefault="00704D82">
      <w:r>
        <w:rPr>
          <w:noProof/>
          <w:lang w:eastAsia="es-CO" w:bidi="ar-SA"/>
        </w:rPr>
        <w:lastRenderedPageBreak/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1028700</wp:posOffset>
                </wp:positionV>
                <wp:extent cx="4800600" cy="312420"/>
                <wp:effectExtent l="0" t="0" r="0" b="0"/>
                <wp:wrapNone/>
                <wp:docPr id="166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59" type="#_x0000_t202" style="position:absolute;margin-left:36pt;margin-top:81pt;width:378pt;height:24.6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page">
                  <wp:posOffset>3834765</wp:posOffset>
                </wp:positionH>
                <wp:positionV relativeFrom="page">
                  <wp:posOffset>1600200</wp:posOffset>
                </wp:positionV>
                <wp:extent cx="1524000" cy="3225800"/>
                <wp:effectExtent l="0" t="0" r="0" b="0"/>
                <wp:wrapNone/>
                <wp:docPr id="165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22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3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60" type="#_x0000_t202" style="position:absolute;margin-left:301.95pt;margin-top:126pt;width:120pt;height:254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page">
                  <wp:posOffset>481965</wp:posOffset>
                </wp:positionH>
                <wp:positionV relativeFrom="page">
                  <wp:posOffset>1600200</wp:posOffset>
                </wp:positionV>
                <wp:extent cx="1524000" cy="3225800"/>
                <wp:effectExtent l="0" t="0" r="0" b="0"/>
                <wp:wrapNone/>
                <wp:docPr id="164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22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3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función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proporcionar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especializada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público concreto. Los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boletines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excelente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comercializar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además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credibilidad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organización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reforzar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identidad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ésta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entre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miembros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proveedores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otras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organizaciones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primer lugar, determine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quienes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serán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destinatarios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cualquier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persona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sacar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algún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provecho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contiene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por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ejemplo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personas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interesadas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adquirir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solicitar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Cree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una lista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direcciones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 partir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tarjetas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respuesta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hojas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clientes,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 xml:space="preserve">tarjetas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presentación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obtenidas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ferias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 listas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miembros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resultarle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adquirir una lista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direcciones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compañía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A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continuación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establezca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tiempo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dinero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que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invertir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Estos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factores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le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ayudarán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a determinar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frecuencia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que se publicará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extensión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mismo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Se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recomienda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publicar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como mínimo trimestralmente para que se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considerar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fuente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coherente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Sus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clientes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esperarán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su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llegada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El título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una parte importante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debe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pensarlo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detenimiento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1" type="#_x0000_t202" style="position:absolute;margin-left:37.95pt;margin-top:126pt;width:120pt;height:254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" filled="f" stroked="f">
                <v:textbox style="mso-next-textbox:#Text Box 152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función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proporcionar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especializada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público concreto. Los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boletines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excelente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medio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comercializar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además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credibilidad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organización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reforzar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identidad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ésta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entre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miembros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proveedores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otras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organizaciones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primer lugar, determine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quienes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serán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destinatarios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cualquier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persona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sacar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algún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provecho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contiene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por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ejemplo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personas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interesadas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adquirir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solicitar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Cree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una lista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direcciones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 partir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tarjetas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respuesta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hojas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clientes,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 xml:space="preserve">tarjetas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presentación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obtenidas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ferias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o listas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miembros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resultarle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adquirir una lista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direcciones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compañía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A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continuación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establezca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tiempo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dinero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que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invertir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Estos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factores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le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ayudarán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a determinar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frecuencia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que se publicará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extensión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mismo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Se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recomienda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publicar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como mínimo trimestralmente para que se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considerar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fuente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coherente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Sus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clientes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esperarán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su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llegada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El título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una parte importante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debe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pensarlo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detenimiento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page">
                  <wp:posOffset>2158365</wp:posOffset>
                </wp:positionH>
                <wp:positionV relativeFrom="page">
                  <wp:posOffset>1600200</wp:posOffset>
                </wp:positionV>
                <wp:extent cx="1524000" cy="3225800"/>
                <wp:effectExtent l="0" t="0" r="0" b="0"/>
                <wp:wrapNone/>
                <wp:docPr id="163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22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3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062" type="#_x0000_t202" style="position:absolute;margin-left:169.95pt;margin-top:126pt;width:120pt;height:254pt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" filled="f" stroked="f">
                <v:textbox style="mso-next-textbox:#Text Box 153" inset="0,0,0,0">
                  <w:txbxContent/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page">
                  <wp:posOffset>5791835</wp:posOffset>
                </wp:positionH>
                <wp:positionV relativeFrom="page">
                  <wp:posOffset>7870190</wp:posOffset>
                </wp:positionV>
                <wp:extent cx="1371600" cy="1280160"/>
                <wp:effectExtent l="0" t="0" r="0" b="0"/>
                <wp:wrapNone/>
                <wp:docPr id="16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80160"/>
                          <a:chOff x="1152" y="7425"/>
                          <a:chExt cx="2160" cy="2016"/>
                        </a:xfrm>
                      </wpg:grpSpPr>
                      <wps:wsp>
                        <wps:cNvPr id="161" name="Line 58"/>
                        <wps:cNvCnPr/>
                        <wps:spPr bwMode="auto">
                          <a:xfrm>
                            <a:off x="1152" y="742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7569"/>
                            <a:ext cx="2160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Pr="00446218" w:rsidRDefault="00D310B6">
                              <w:pPr>
                                <w:pStyle w:val="Textodelacita"/>
                                <w:jc w:val="left"/>
                                <w:rPr>
                                  <w:color w:val="auto"/>
                                  <w:lang w:val="pt-BR"/>
                                </w:rPr>
                              </w:pPr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“Para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llamar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atención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del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lector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, coloque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aquí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una frase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interesante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o una cita de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historia”.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63" style="position:absolute;margin-left:456.05pt;margin-top:619.7pt;width:108pt;height:100.8pt;z-index:251629056;mso-position-horizontal-relative:page;mso-position-vertical-relative:page" coordorigin="1152,7425" coordsize="2160,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">
                <v:line id="Line 58" o:spid="_x0000_s1064" style="position:absolute;visibility:visible;mso-wrap-style:square" from="1152,7425" to="3312,7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pA5c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ekE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kDlxAAAANwAAAAPAAAAAAAAAAAA&#10;AAAAAKECAABkcnMvZG93bnJldi54bWxQSwUGAAAAAAQABAD5AAAAkgMAAAAA&#10;"/>
                <v:shape id="Text Box 59" o:spid="_x0000_s1065" type="#_x0000_t202" style="position:absolute;left:1152;top:7569;width:2160;height:1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D310B6" w:rsidRPr="00446218" w:rsidRDefault="00D310B6">
                        <w:pPr>
                          <w:pStyle w:val="Textodelacita"/>
                          <w:jc w:val="left"/>
                          <w:rPr>
                            <w:color w:val="auto"/>
                            <w:lang w:val="pt-BR"/>
                          </w:rPr>
                        </w:pPr>
                        <w:r w:rsidRPr="00446218">
                          <w:rPr>
                            <w:color w:val="auto"/>
                            <w:lang w:val="pt-BR"/>
                          </w:rPr>
                          <w:t xml:space="preserve">“Para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llamar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proofErr w:type="gram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atención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del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lector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, coloque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aquí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una frase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interesante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o una cita de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historia”.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22860</wp:posOffset>
                </wp:positionV>
                <wp:extent cx="1934845" cy="1597660"/>
                <wp:effectExtent l="0" t="0" r="0" b="0"/>
                <wp:wrapNone/>
                <wp:docPr id="157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4845" cy="1597660"/>
                          <a:chOff x="8640" y="3960"/>
                          <a:chExt cx="3047" cy="2516"/>
                        </a:xfrm>
                      </wpg:grpSpPr>
                      <wps:wsp>
                        <wps:cNvPr id="15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8961" y="5944"/>
                            <a:ext cx="2348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Default="00D310B6">
                              <w:pPr>
                                <w:pStyle w:val="Textodelttulo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Pie de imagen o gráfico.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8640" y="3960"/>
                            <a:ext cx="3047" cy="19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Default="00704D82"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  <w:szCs w:val="20"/>
                                  <w:lang w:eastAsia="es-CO" w:bidi="ar-SA"/>
                                </w:rPr>
                                <w:drawing>
                                  <wp:inline distT="0" distB="0" distL="0" distR="0">
                                    <wp:extent cx="1749425" cy="1160780"/>
                                    <wp:effectExtent l="0" t="0" r="3175" b="1270"/>
                                    <wp:docPr id="17" name="Imagen 3" descr="Puerta roj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Puerta roj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9425" cy="1160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" o:spid="_x0000_s1066" style="position:absolute;margin-left:396pt;margin-top:1.8pt;width:152.35pt;height:125.8pt;z-index:251692544" coordorigin="8640,3960" coordsize="3047,2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">
                <v:shape id="Text Box 53" o:spid="_x0000_s1067" type="#_x0000_t202" style="position:absolute;left:8961;top:5944;width:2348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<v:textbox inset="0,0,0,0">
                    <w:txbxContent>
                      <w:p w:rsidR="00D310B6" w:rsidRDefault="00D310B6">
                        <w:pPr>
                          <w:pStyle w:val="Textodelttulo"/>
                          <w:rPr>
                            <w:color w:val="auto"/>
                          </w:rPr>
                        </w:pPr>
                        <w:r>
                          <w:rPr>
                            <w:color w:val="auto"/>
                          </w:rPr>
                          <w:t>Pie de imagen o gráfico.</w:t>
                        </w:r>
                      </w:p>
                    </w:txbxContent>
                  </v:textbox>
                </v:shape>
                <v:shape id="Text Box 228" o:spid="_x0000_s1068" type="#_x0000_t202" style="position:absolute;left:8640;top:3960;width:3047;height:19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F38IA&#10;AADcAAAADwAAAGRycy9kb3ducmV2LnhtbERP22oCMRB9F/yHMELfNGuLVlejlBbBUhC0fsCYjLuL&#10;m8k2Sd31702h4NscznWW687W4ko+VI4VjEcZCGLtTMWFguP3ZjgDESKywdoxKbhRgPWq31tiblzL&#10;e7oeYiFSCIccFZQxNrmUQZdkMYxcQ5y4s/MWY4K+kMZjm8JtLZ+zbCotVpwaSmzovSR9OfxaBR+V&#10;P/1o97Kdvn7N9W4fzu3nTir1NOjeFiAidfEh/ndvTZo/mcPfM+kC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5UXfwgAAANwAAAAPAAAAAAAAAAAAAAAAAJgCAABkcnMvZG93&#10;bnJldi54bWxQSwUGAAAAAAQABAD1AAAAhwMAAAAA&#10;" stroked="f">
                  <v:textbox style="mso-fit-shape-to-text:t">
                    <w:txbxContent>
                      <w:p w:rsidR="00D310B6" w:rsidRDefault="00704D82">
                        <w:r>
                          <w:rPr>
                            <w:rFonts w:ascii="Times New Roman" w:hAnsi="Times New Roman" w:cs="Times New Roman"/>
                            <w:noProof/>
                            <w:sz w:val="20"/>
                            <w:szCs w:val="20"/>
                            <w:lang w:eastAsia="es-CO" w:bidi="ar-SA"/>
                          </w:rPr>
                          <w:drawing>
                            <wp:inline distT="0" distB="0" distL="0" distR="0">
                              <wp:extent cx="1749425" cy="1160780"/>
                              <wp:effectExtent l="0" t="0" r="3175" b="1270"/>
                              <wp:docPr id="17" name="Imagen 3" descr="Puerta roj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Puerta roj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49425" cy="1160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page">
                  <wp:posOffset>505460</wp:posOffset>
                </wp:positionH>
                <wp:positionV relativeFrom="page">
                  <wp:posOffset>5956935</wp:posOffset>
                </wp:positionV>
                <wp:extent cx="1498600" cy="3529965"/>
                <wp:effectExtent l="0" t="0" r="0" b="0"/>
                <wp:wrapNone/>
                <wp:docPr id="156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3529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7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investigar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tema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"de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relleno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"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World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Wide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sobre diversos temas, pero intente no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extenderse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demasiado.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mayor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parte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también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Web. Microsoft Word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ofrece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método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simple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De este modo,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cuando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haya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terminado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convertirlo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sitio Web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publicarlo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Los tipos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que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pueden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r w:rsidRPr="00446218">
                              <w:rPr>
                                <w:lang w:val="pt-BR"/>
                              </w:rPr>
                              <w:t xml:space="preserve">aparecer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boletines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son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prácticamente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inagotables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incluir artículos sobre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tecnologías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innovaciones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su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campo.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También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tratar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tendencias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empresariales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económicas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hacer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predicciones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sus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clientes.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Si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distribuye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internamente,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podría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comentar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procedimientos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mejoras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realizadas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actividad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empresarial.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ilustrar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crecimiento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negocio dando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conocer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beneficios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cifras de ventas.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Algunos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boletines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incluyen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columna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que se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actualiza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cada número, por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ejemplo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columna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consejos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de crítica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libros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una carta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presidente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editorial.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También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incluir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reseñas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sobre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sobre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clientes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proveedores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más importantes.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selección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imágenes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gráficos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importante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hora de agregar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9" type="#_x0000_t202" style="position:absolute;margin-left:39.8pt;margin-top:469.05pt;width:118pt;height:277.95pt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" filled="f" stroked="f">
                <v:textbox style="mso-next-textbox:#Text Box 156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investigar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tema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"de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relleno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"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World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Wide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sobre diversos temas, pero intente no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extenderse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demasiado.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mayor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parte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también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Web. Microsoft Word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ofrece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método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simple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De este modo,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cuando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haya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terminado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convertirlo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sitio Web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publicarlo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Los tipos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contenido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que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pueden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r w:rsidRPr="00446218">
                        <w:rPr>
                          <w:lang w:val="pt-BR"/>
                        </w:rPr>
                        <w:t xml:space="preserve">aparecer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boletines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son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prácticamente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inagotables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incluir artículos sobre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tecnologías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innovaciones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su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campo.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También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tratar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tendencias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empresariales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económicas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hacer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predicciones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sus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clientes.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Si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distribuye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internamente,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podría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comentar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procedimientos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mejoras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realizadas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actividad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empresarial.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ilustrar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crecimiento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negocio dando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conocer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beneficios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cifras de ventas.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Algunos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boletines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incluyen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columna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que se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actualiza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cada número, por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ejemplo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columna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consejos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de crítica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libros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una carta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presidente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editorial.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También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incluir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reseñas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sobre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sobre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clientes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proveedores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más importantes.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selección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imágenes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gráficos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importante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hora de agregar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page">
                  <wp:posOffset>2157095</wp:posOffset>
                </wp:positionH>
                <wp:positionV relativeFrom="page">
                  <wp:posOffset>5956935</wp:posOffset>
                </wp:positionV>
                <wp:extent cx="1498600" cy="3529965"/>
                <wp:effectExtent l="0" t="0" r="0" b="0"/>
                <wp:wrapNone/>
                <wp:docPr id="155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3529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7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70" type="#_x0000_t202" style="position:absolute;margin-left:169.85pt;margin-top:469.05pt;width:118pt;height:277.95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" filled="f" stroked="f">
                <v:textbox style="mso-next-textbox:#Text Box 157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page">
                  <wp:posOffset>3808095</wp:posOffset>
                </wp:positionH>
                <wp:positionV relativeFrom="page">
                  <wp:posOffset>5956935</wp:posOffset>
                </wp:positionV>
                <wp:extent cx="1498600" cy="3529965"/>
                <wp:effectExtent l="0" t="0" r="0" b="0"/>
                <wp:wrapNone/>
                <wp:docPr id="154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3529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7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071" type="#_x0000_t202" style="position:absolute;margin-left:299.85pt;margin-top:469.05pt;width:118pt;height:277.95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page">
                  <wp:posOffset>506095</wp:posOffset>
                </wp:positionH>
                <wp:positionV relativeFrom="page">
                  <wp:posOffset>5257800</wp:posOffset>
                </wp:positionV>
                <wp:extent cx="4800600" cy="312420"/>
                <wp:effectExtent l="0" t="0" r="0" b="0"/>
                <wp:wrapNone/>
                <wp:docPr id="153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72" type="#_x0000_t202" style="position:absolute;margin-left:39.85pt;margin-top:414pt;width:378pt;height:24.6pt;z-index: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HH3tQIAALQ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3D5E">
        <w:br w:type="page"/>
      </w:r>
    </w:p>
    <w:p w:rsidR="003B3D5E" w:rsidRDefault="00704D82">
      <w:r>
        <w:rPr>
          <w:noProof/>
          <w:lang w:eastAsia="es-CO" w:bidi="ar-SA"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page">
                  <wp:posOffset>2487930</wp:posOffset>
                </wp:positionH>
                <wp:positionV relativeFrom="page">
                  <wp:posOffset>1143000</wp:posOffset>
                </wp:positionV>
                <wp:extent cx="4800600" cy="312420"/>
                <wp:effectExtent l="0" t="0" r="0" b="0"/>
                <wp:wrapNone/>
                <wp:docPr id="152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73" type="#_x0000_t202" style="position:absolute;margin-left:195.9pt;margin-top:90pt;width:378pt;height:24.6pt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EmutAIAALQ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page">
                  <wp:posOffset>534035</wp:posOffset>
                </wp:positionH>
                <wp:positionV relativeFrom="page">
                  <wp:posOffset>3088640</wp:posOffset>
                </wp:positionV>
                <wp:extent cx="1371600" cy="1280160"/>
                <wp:effectExtent l="0" t="0" r="0" b="0"/>
                <wp:wrapNone/>
                <wp:docPr id="14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80160"/>
                          <a:chOff x="1152" y="7425"/>
                          <a:chExt cx="2160" cy="2016"/>
                        </a:xfrm>
                      </wpg:grpSpPr>
                      <wps:wsp>
                        <wps:cNvPr id="150" name="Line 67"/>
                        <wps:cNvCnPr/>
                        <wps:spPr bwMode="auto">
                          <a:xfrm>
                            <a:off x="1152" y="742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7569"/>
                            <a:ext cx="2160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Pr="00446218" w:rsidRDefault="00D310B6">
                              <w:pPr>
                                <w:pStyle w:val="Textodelacita"/>
                                <w:rPr>
                                  <w:color w:val="auto"/>
                                  <w:lang w:val="pt-BR"/>
                                </w:rPr>
                              </w:pPr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“Para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llamar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atención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del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lector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, coloque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aquí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una frase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interesante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o una cita de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historia”.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074" style="position:absolute;margin-left:42.05pt;margin-top:243.2pt;width:108pt;height:100.8pt;z-index:251636224;mso-position-horizontal-relative:page;mso-position-vertical-relative:page" coordorigin="1152,7425" coordsize="2160,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">
                <v:line id="Line 67" o:spid="_x0000_s1075" style="position:absolute;visibility:visible;mso-wrap-style:square" from="1152,7425" to="3312,7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vw8cAAADc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i/DxwAAANwAAAAPAAAAAAAA&#10;AAAAAAAAAKECAABkcnMvZG93bnJldi54bWxQSwUGAAAAAAQABAD5AAAAlQMAAAAA&#10;"/>
                <v:shape id="Text Box 68" o:spid="_x0000_s1076" type="#_x0000_t202" style="position:absolute;left:1152;top:7569;width:2160;height:1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ac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bacMAAADcAAAADwAAAAAAAAAAAAAAAACYAgAAZHJzL2Rv&#10;d25yZXYueG1sUEsFBgAAAAAEAAQA9QAAAIgDAAAAAA==&#10;" filled="f" stroked="f">
                  <v:textbox inset="0,0,0,0">
                    <w:txbxContent>
                      <w:p w:rsidR="00D310B6" w:rsidRPr="00446218" w:rsidRDefault="00D310B6">
                        <w:pPr>
                          <w:pStyle w:val="Textodelacita"/>
                          <w:rPr>
                            <w:color w:val="auto"/>
                            <w:lang w:val="pt-BR"/>
                          </w:rPr>
                        </w:pPr>
                        <w:r w:rsidRPr="00446218">
                          <w:rPr>
                            <w:color w:val="auto"/>
                            <w:lang w:val="pt-BR"/>
                          </w:rPr>
                          <w:t xml:space="preserve">“Para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llamar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proofErr w:type="gram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atención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del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lector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, coloque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aquí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una frase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interesante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o una cita de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historia”.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30080" behindDoc="0" locked="0" layoutInCell="0" allowOverlap="1">
                <wp:simplePos x="0" y="0"/>
                <wp:positionH relativeFrom="page">
                  <wp:posOffset>2464435</wp:posOffset>
                </wp:positionH>
                <wp:positionV relativeFrom="page">
                  <wp:posOffset>1640840</wp:posOffset>
                </wp:positionV>
                <wp:extent cx="1497965" cy="1902460"/>
                <wp:effectExtent l="0" t="0" r="0" b="0"/>
                <wp:wrapNone/>
                <wp:docPr id="147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190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1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función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proporcionar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especializada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público concreto. Los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boletines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excelente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comercializar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además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credibilidad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organización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reforzar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identidad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ésta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entre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miembros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proveedores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otras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organizaciones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primer lugar, determine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quienes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serán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destinatarios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cualquier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persona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sacar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algún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provecho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contiene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por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ejemplo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personas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interesadas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adquirir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solicitar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Cree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una lista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direcciones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a partir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tarjetas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respuesta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hojas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clientes,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 xml:space="preserve">tarjetas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presentación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obtenidas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ferias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 listas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miembros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resultarle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adquirir una lista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direcciones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compañía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77" type="#_x0000_t202" style="position:absolute;margin-left:194.05pt;margin-top:129.2pt;width:117.95pt;height:149.8pt;z-index: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" o:allowincell="f" filled="f" stroked="f">
                <v:textbox style="mso-next-textbox:#Text Box 160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función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proporcionar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especializada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público concreto. Los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boletines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excelente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medio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comercializar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además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credibilidad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organización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reforzar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identidad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ésta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entre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miembros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proveedores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otras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organizaciones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primer lugar, determine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quienes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serán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destinatarios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cualquier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persona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sacar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algún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provecho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contiene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por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ejemplo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personas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interesadas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adquirir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solicitar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Cree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una lista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direcciones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a partir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tarjetas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respuesta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hojas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clientes,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 xml:space="preserve">tarjetas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presentación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obtenidas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ferias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o listas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miembros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resultarle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adquirir una lista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direcciones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compañía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2064" behindDoc="0" locked="0" layoutInCell="0" allowOverlap="1">
                <wp:simplePos x="0" y="0"/>
                <wp:positionH relativeFrom="page">
                  <wp:posOffset>4114800</wp:posOffset>
                </wp:positionH>
                <wp:positionV relativeFrom="page">
                  <wp:posOffset>1640840</wp:posOffset>
                </wp:positionV>
                <wp:extent cx="1498600" cy="1902460"/>
                <wp:effectExtent l="0" t="0" r="0" b="0"/>
                <wp:wrapNone/>
                <wp:docPr id="146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90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1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078" type="#_x0000_t202" style="position:absolute;margin-left:324pt;margin-top:129.2pt;width:118pt;height:149.8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" o:allowincell="f" filled="f" stroked="f">
                <v:textbox style="mso-next-textbox:#Text Box 161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3088" behindDoc="0" locked="0" layoutInCell="0" allowOverlap="1">
                <wp:simplePos x="0" y="0"/>
                <wp:positionH relativeFrom="page">
                  <wp:posOffset>5766435</wp:posOffset>
                </wp:positionH>
                <wp:positionV relativeFrom="page">
                  <wp:posOffset>1640840</wp:posOffset>
                </wp:positionV>
                <wp:extent cx="1498600" cy="1902460"/>
                <wp:effectExtent l="0" t="0" r="0" b="0"/>
                <wp:wrapNone/>
                <wp:docPr id="145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90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1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079" type="#_x0000_t202" style="position:absolute;margin-left:454.05pt;margin-top:129.2pt;width:118pt;height:149.8pt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" o:allowincell="f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32128" behindDoc="0" locked="0" layoutInCell="0" allowOverlap="1">
                <wp:simplePos x="0" y="0"/>
                <wp:positionH relativeFrom="page">
                  <wp:posOffset>2464435</wp:posOffset>
                </wp:positionH>
                <wp:positionV relativeFrom="page">
                  <wp:posOffset>4523740</wp:posOffset>
                </wp:positionV>
                <wp:extent cx="1497965" cy="1736725"/>
                <wp:effectExtent l="0" t="0" r="0" b="0"/>
                <wp:wrapNone/>
                <wp:docPr id="144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173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2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A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continuación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establezca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tiempo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dinero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que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invertir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Estos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factores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le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ayudarán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a determinar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frecuencia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que se publicará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extensión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mismo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Se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recomienda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publicar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como mínimo trimestralmente para que se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considerar una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fuente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coherente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Sus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clientes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esperarán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su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llegada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El título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una parte importante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debe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pensarlo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detenimiento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El titular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debe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representar fielmente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pocas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palabras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despertar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interés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público por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leerlo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Escriba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titular antes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artículo. De este modo,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titular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ayudará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centrarse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080" type="#_x0000_t202" style="position:absolute;margin-left:194.05pt;margin-top:356.2pt;width:117.95pt;height:136.75pt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" o:allowincell="f" filled="f" stroked="f">
                <v:textbox style="mso-next-textbox:#Text Box 164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A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continuación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establezca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tiempo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dinero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que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invertir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Estos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factores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le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ayudarán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a determinar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frecuencia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que se publicará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extensión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mismo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Se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recomienda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publicar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como mínimo trimestralmente para que se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considerar una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fuente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coherente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Sus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clientes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esperarán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su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llegada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El título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una parte importante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debe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pensarlo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detenimiento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El titular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debe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representar fielmente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pocas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palabras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despertar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interés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público por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leerlo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Escriba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titular antes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artículo. De este modo,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titular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ayudará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centrarse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tema.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4112" behindDoc="0" locked="0" layoutInCell="0" allowOverlap="1">
                <wp:simplePos x="0" y="0"/>
                <wp:positionH relativeFrom="page">
                  <wp:posOffset>2895600</wp:posOffset>
                </wp:positionH>
                <wp:positionV relativeFrom="page">
                  <wp:posOffset>4686300</wp:posOffset>
                </wp:positionV>
                <wp:extent cx="91440" cy="91440"/>
                <wp:effectExtent l="0" t="0" r="0" b="0"/>
                <wp:wrapNone/>
                <wp:docPr id="143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2" o:spid="_x0000_s1081" type="#_x0000_t202" style="position:absolute;margin-left:228pt;margin-top:369pt;width:7.2pt;height:7.2pt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" o:allowincell="f" filled="f" stroked="f">
                <v:textbox inset="0,0,0,0">
                  <w:txbxContent>
                    <w:p w:rsidR="00D310B6" w:rsidRDefault="00D310B6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5136" behindDoc="0" locked="0" layoutInCell="0" allowOverlap="1">
                <wp:simplePos x="0" y="0"/>
                <wp:positionH relativeFrom="page">
                  <wp:posOffset>2580640</wp:posOffset>
                </wp:positionH>
                <wp:positionV relativeFrom="page">
                  <wp:posOffset>4686300</wp:posOffset>
                </wp:positionV>
                <wp:extent cx="91440" cy="91440"/>
                <wp:effectExtent l="0" t="0" r="0" b="0"/>
                <wp:wrapNone/>
                <wp:docPr id="142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082" type="#_x0000_t202" style="position:absolute;margin-left:203.2pt;margin-top:369pt;width:7.2pt;height:7.2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" o:allowincell="f" filled="f" stroked="f">
                <v:textbox inset="0,0,0,0">
                  <w:txbxContent>
                    <w:p w:rsidR="00D310B6" w:rsidRDefault="00D310B6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6160" behindDoc="0" locked="0" layoutInCell="0" allowOverlap="1">
                <wp:simplePos x="0" y="0"/>
                <wp:positionH relativeFrom="page">
                  <wp:posOffset>4114800</wp:posOffset>
                </wp:positionH>
                <wp:positionV relativeFrom="page">
                  <wp:posOffset>4523740</wp:posOffset>
                </wp:positionV>
                <wp:extent cx="1498600" cy="1736725"/>
                <wp:effectExtent l="0" t="0" r="0" b="0"/>
                <wp:wrapNone/>
                <wp:docPr id="141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73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2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83" type="#_x0000_t202" style="position:absolute;margin-left:324pt;margin-top:356.2pt;width:118pt;height:136.75pt;z-index: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" o:allowincell="f" filled="f" stroked="f">
                <v:textbox style="mso-next-textbox:#Text Box 165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7184" behindDoc="0" locked="0" layoutInCell="0" allowOverlap="1">
                <wp:simplePos x="0" y="0"/>
                <wp:positionH relativeFrom="page">
                  <wp:posOffset>5766435</wp:posOffset>
                </wp:positionH>
                <wp:positionV relativeFrom="page">
                  <wp:posOffset>4523740</wp:posOffset>
                </wp:positionV>
                <wp:extent cx="1498600" cy="1736725"/>
                <wp:effectExtent l="0" t="0" r="0" b="0"/>
                <wp:wrapNone/>
                <wp:docPr id="140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73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2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" o:spid="_x0000_s1084" type="#_x0000_t202" style="position:absolute;margin-left:454.05pt;margin-top:356.2pt;width:118pt;height:136.75pt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" o:allowincell="f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page">
                  <wp:posOffset>584835</wp:posOffset>
                </wp:positionH>
                <wp:positionV relativeFrom="page">
                  <wp:posOffset>8117840</wp:posOffset>
                </wp:positionV>
                <wp:extent cx="1371600" cy="1280160"/>
                <wp:effectExtent l="0" t="0" r="0" b="0"/>
                <wp:wrapNone/>
                <wp:docPr id="137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80160"/>
                          <a:chOff x="1152" y="7425"/>
                          <a:chExt cx="2160" cy="2016"/>
                        </a:xfrm>
                      </wpg:grpSpPr>
                      <wps:wsp>
                        <wps:cNvPr id="138" name="Line 70"/>
                        <wps:cNvCnPr/>
                        <wps:spPr bwMode="auto">
                          <a:xfrm>
                            <a:off x="1152" y="742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7569"/>
                            <a:ext cx="2160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Pr="00446218" w:rsidRDefault="00D310B6">
                              <w:pPr>
                                <w:pStyle w:val="Textodelacita"/>
                                <w:rPr>
                                  <w:color w:val="auto"/>
                                  <w:lang w:val="pt-BR"/>
                                </w:rPr>
                              </w:pPr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“Para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llamar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atención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del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lector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, coloque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aquí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una frase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interesante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o una cita de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historia”.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085" style="position:absolute;margin-left:46.05pt;margin-top:639.2pt;width:108pt;height:100.8pt;z-index:251637248;mso-position-horizontal-relative:page;mso-position-vertical-relative:page" coordorigin="1152,7425" coordsize="2160,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">
                <v:line id="Line 70" o:spid="_x0000_s1086" style="position:absolute;visibility:visible;mso-wrap-style:square" from="1152,7425" to="3312,7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PGZccAAADcAAAADwAAAGRycy9kb3ducmV2LnhtbESPT0vDQBDF74LfYRnBm93UQpDYbSkV&#10;ofUg9g/Y4zQ7TaLZ2bC7JvHbOwehtxnem/d+M1+OrlU9hdh4NjCdZKCIS28brgwcD68PT6BiQrbY&#10;eiYDvxRhubi9mWNh/cA76vepUhLCsUADdUpdoXUsa3IYJ74jFu3ig8Mka6i0DThIuGv1Y5bl2mHD&#10;0lBjR+uayu/9jzPwPvv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48ZlxwAAANwAAAAPAAAAAAAA&#10;AAAAAAAAAKECAABkcnMvZG93bnJldi54bWxQSwUGAAAAAAQABAD5AAAAlQMAAAAA&#10;"/>
                <v:shape id="Text Box 71" o:spid="_x0000_s1087" type="#_x0000_t202" style="position:absolute;left:1152;top:7569;width:2160;height:1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yz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DLPwgAAANwAAAAPAAAAAAAAAAAAAAAAAJgCAABkcnMvZG93&#10;bnJldi54bWxQSwUGAAAAAAQABAD1AAAAhwMAAAAA&#10;" filled="f" stroked="f">
                  <v:textbox inset="0,0,0,0">
                    <w:txbxContent>
                      <w:p w:rsidR="00D310B6" w:rsidRPr="00446218" w:rsidRDefault="00D310B6">
                        <w:pPr>
                          <w:pStyle w:val="Textodelacita"/>
                          <w:rPr>
                            <w:color w:val="auto"/>
                            <w:lang w:val="pt-BR"/>
                          </w:rPr>
                        </w:pPr>
                        <w:r w:rsidRPr="00446218">
                          <w:rPr>
                            <w:color w:val="auto"/>
                            <w:lang w:val="pt-BR"/>
                          </w:rPr>
                          <w:t xml:space="preserve">“Para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llamar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proofErr w:type="gram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atención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del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lector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, coloque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aquí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una frase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interesante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o una cita de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historia”.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page">
                  <wp:posOffset>2475230</wp:posOffset>
                </wp:positionH>
                <wp:positionV relativeFrom="page">
                  <wp:posOffset>3916680</wp:posOffset>
                </wp:positionV>
                <wp:extent cx="4800600" cy="312420"/>
                <wp:effectExtent l="0" t="0" r="0" b="0"/>
                <wp:wrapNone/>
                <wp:docPr id="136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88" type="#_x0000_t202" style="position:absolute;margin-left:194.9pt;margin-top:308.4pt;width:378pt;height:24.6pt;z-index: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page">
                  <wp:posOffset>5779135</wp:posOffset>
                </wp:positionH>
                <wp:positionV relativeFrom="page">
                  <wp:posOffset>6581775</wp:posOffset>
                </wp:positionV>
                <wp:extent cx="1498600" cy="2790825"/>
                <wp:effectExtent l="0" t="0" r="0" b="0"/>
                <wp:wrapNone/>
                <wp:docPr id="135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7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9" o:spid="_x0000_s1089" type="#_x0000_t202" style="position:absolute;margin-left:455.05pt;margin-top:518.25pt;width:118pt;height:219.75pt;z-index: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page">
                  <wp:posOffset>2477135</wp:posOffset>
                </wp:positionH>
                <wp:positionV relativeFrom="page">
                  <wp:posOffset>6581775</wp:posOffset>
                </wp:positionV>
                <wp:extent cx="1497965" cy="2790825"/>
                <wp:effectExtent l="0" t="0" r="0" b="0"/>
                <wp:wrapNone/>
                <wp:docPr id="13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965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7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sz w:val="18"/>
                                <w:lang w:val="pt-BR"/>
                              </w:rPr>
                              <w:t>E</w:t>
                            </w:r>
                            <w:r w:rsidRPr="00446218">
                              <w:rPr>
                                <w:lang w:val="pt-BR"/>
                              </w:rPr>
                              <w:t>jemplos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posibles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titulares: "El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gana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premio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sector", "El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ahorrarle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tiempo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", "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Gracias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al dinamismo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nuestros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hemos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superado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nuestros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objetivos" o "Inaugurada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oficina".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Una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ventajas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utilizar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como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herramienta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reutilizarse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materiales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comercialización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como comunicados de prensa,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estudios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mercado e informes. 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sz w:val="18"/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Aunque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objetivo principal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distribución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vender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clave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éxito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conseguir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lectores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excelente para agregar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útil a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noticias </w:t>
                            </w:r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desarrollar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sus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propios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artículos o incluir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calendario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eventos y ofertas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especiales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El título </w:t>
                            </w:r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una parte importante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debe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pensarlo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detenimiento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El titular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debe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representar fielmente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pocas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palabras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despertar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interés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público por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leerlo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Escriba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titular antes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artículo. De este modo,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titular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ayudará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centrarse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90" type="#_x0000_t202" style="position:absolute;margin-left:195.05pt;margin-top:518.25pt;width:117.95pt;height:219.75pt;z-index: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3KNswIAALU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" filled="f" stroked="f">
                <v:textbox style="mso-next-textbox:#Text Box 168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sz w:val="18"/>
                          <w:lang w:val="pt-BR"/>
                        </w:rPr>
                        <w:t>E</w:t>
                      </w:r>
                      <w:r w:rsidRPr="00446218">
                        <w:rPr>
                          <w:lang w:val="pt-BR"/>
                        </w:rPr>
                        <w:t>jemplos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posibles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titulares: "El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gana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premio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sector", "El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ahorrarle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tiempo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", "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Gracias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al dinamismo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nuestros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hemos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superado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nuestros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objetivos" o "Inaugurada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oficina".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Una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ventajas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utilizar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como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herramienta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reutilizarse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materiales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comercialización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como comunicados de prensa,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estudios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mercado e informes. 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sz w:val="18"/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Aunque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objetivo principal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distribución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vender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clave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éxito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conseguir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lectores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Un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medio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excelente para agregar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contenido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útil a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un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noticias </w:t>
                      </w:r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</w:t>
                      </w:r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desarrollar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escribir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sus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propios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artículos o incluir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un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calendario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eventos y ofertas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especiales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El título </w:t>
                      </w:r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</w:t>
                      </w:r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una parte importante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debe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pensarlo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detenimiento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El titular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debe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representar fielmente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pocas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palabras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despertar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interés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público por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leerlo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Escriba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titular antes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artículo. De este modo,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titular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ayudará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centrarse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tema.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page">
                  <wp:posOffset>4127500</wp:posOffset>
                </wp:positionH>
                <wp:positionV relativeFrom="page">
                  <wp:posOffset>6581775</wp:posOffset>
                </wp:positionV>
                <wp:extent cx="1498600" cy="2790825"/>
                <wp:effectExtent l="0" t="0" r="0" b="0"/>
                <wp:wrapNone/>
                <wp:docPr id="133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7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8" o:spid="_x0000_s1091" type="#_x0000_t202" style="position:absolute;margin-left:325pt;margin-top:518.25pt;width:118pt;height:219.75pt;z-index: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" filled="f" stroked="f">
                <v:textbox style="mso-next-textbox:#Text Box 169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page">
                  <wp:posOffset>2470150</wp:posOffset>
                </wp:positionH>
                <wp:positionV relativeFrom="page">
                  <wp:posOffset>6326505</wp:posOffset>
                </wp:positionV>
                <wp:extent cx="4800600" cy="312420"/>
                <wp:effectExtent l="0" t="0" r="0" b="0"/>
                <wp:wrapNone/>
                <wp:docPr id="132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92" type="#_x0000_t202" style="position:absolute;margin-left:194.5pt;margin-top:498.15pt;width:378pt;height:24.6pt;z-index: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3D5E">
        <w:br w:type="page"/>
      </w:r>
    </w:p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page">
                  <wp:posOffset>3783965</wp:posOffset>
                </wp:positionH>
                <wp:positionV relativeFrom="page">
                  <wp:posOffset>1736090</wp:posOffset>
                </wp:positionV>
                <wp:extent cx="1498600" cy="3350260"/>
                <wp:effectExtent l="0" t="0" r="0" b="0"/>
                <wp:wrapNone/>
                <wp:docPr id="131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335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9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093" type="#_x0000_t202" style="position:absolute;margin-left:297.95pt;margin-top:136.7pt;width:118pt;height:263.8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38272" behindDoc="0" locked="0" layoutInCell="0" allowOverlap="1">
                <wp:simplePos x="0" y="0"/>
                <wp:positionH relativeFrom="page">
                  <wp:posOffset>481965</wp:posOffset>
                </wp:positionH>
                <wp:positionV relativeFrom="page">
                  <wp:posOffset>1729740</wp:posOffset>
                </wp:positionV>
                <wp:extent cx="1498600" cy="3528060"/>
                <wp:effectExtent l="0" t="0" r="0" b="0"/>
                <wp:wrapNone/>
                <wp:docPr id="130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3528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9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La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función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proporcionar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especializada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público concreto. Los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boletines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excelente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comercializar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además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credibilidad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organización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reforzar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identidad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ésta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entre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miembros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proveedores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otras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organizaciones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primer lugar, determine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quienes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serán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destinatarios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cualquier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persona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sacar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algún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provecho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contiene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por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ejemplo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personas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interesadas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adquirir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solicitar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Cree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una lista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direcciones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r w:rsidRPr="00446218">
                              <w:rPr>
                                <w:lang w:val="pt-BR"/>
                              </w:rPr>
                              <w:t xml:space="preserve">a partir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tarjetas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respuesta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hojas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clientes,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 xml:space="preserve">tarjetas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presentación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obtenidas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ferias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 listas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miembros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resultarle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adquirir una lista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direcciones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compañía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A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continuación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establezca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tiempo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dinero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que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invertir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Estos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factores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le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ayudarán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a determinar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frecuencia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que se publicará y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extensión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mismo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Se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recomienda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publicar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como mínimo trimestralmente para que se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considerar una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fuente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información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coherente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. </w:t>
                            </w:r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Sus</w:t>
                            </w:r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r w:rsidRPr="00446218">
                              <w:rPr>
                                <w:lang w:val="pt-BR"/>
                              </w:rPr>
                              <w:t xml:space="preserve">clientes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esperarán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su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llegada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El título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una parte importante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debe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pensarlo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detenimiento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94" type="#_x0000_t202" style="position:absolute;margin-left:37.95pt;margin-top:136.2pt;width:118pt;height:277.8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8qXtAIAALU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" o:allowincell="f" filled="f" stroked="f">
                <v:textbox style="mso-next-textbox:#Text Box 172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La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función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proporcionar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especializada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público concreto. Los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boletines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excelente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medio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comercializar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además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credibilidad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organización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reforzar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identidad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ésta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entre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miembros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proveedores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otras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organizaciones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primer lugar, determine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quienes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serán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destinatarios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cualquier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persona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sacar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algún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provecho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contiene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por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ejemplo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personas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interesadas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adquirir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solicitar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Cree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una lista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direcciones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r w:rsidRPr="00446218">
                        <w:rPr>
                          <w:lang w:val="pt-BR"/>
                        </w:rPr>
                        <w:t xml:space="preserve">a partir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tarjetas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respuesta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hojas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información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clientes,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 xml:space="preserve">tarjetas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presentación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obtenidas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ferias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o listas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miembros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resultarle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adquirir una lista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direcciones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compañía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A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continuación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establezca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tiempo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dinero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que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invertir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Estos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factores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le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ayudarán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a determinar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frecuencia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que se publicará y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extensión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del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mismo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Se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recomienda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publicar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como mínimo trimestralmente para que se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considerar una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fuente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información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coherente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. </w:t>
                      </w:r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Sus</w:t>
                      </w:r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r w:rsidRPr="00446218">
                        <w:rPr>
                          <w:lang w:val="pt-BR"/>
                        </w:rPr>
                        <w:t xml:space="preserve">clientes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esperarán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su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llegada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El título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una parte importante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debe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pensarlo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detenimiento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0256" behindDoc="0" locked="0" layoutInCell="0" allowOverlap="1">
                <wp:simplePos x="0" y="0"/>
                <wp:positionH relativeFrom="page">
                  <wp:posOffset>2132965</wp:posOffset>
                </wp:positionH>
                <wp:positionV relativeFrom="page">
                  <wp:posOffset>1729740</wp:posOffset>
                </wp:positionV>
                <wp:extent cx="1498600" cy="3413760"/>
                <wp:effectExtent l="0" t="0" r="0" b="0"/>
                <wp:wrapNone/>
                <wp:docPr id="129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341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9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095" type="#_x0000_t202" style="position:absolute;margin-left:167.95pt;margin-top:136.2pt;width:118pt;height:268.8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" o:allowincell="f" filled="f" stroked="f">
                <v:textbox style="mso-next-textbox:#Text Box 173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99060</wp:posOffset>
                </wp:positionV>
                <wp:extent cx="1828800" cy="2966720"/>
                <wp:effectExtent l="0" t="0" r="0" b="0"/>
                <wp:wrapNone/>
                <wp:docPr id="62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2966720"/>
                          <a:chOff x="8640" y="2700"/>
                          <a:chExt cx="2880" cy="4672"/>
                        </a:xfrm>
                      </wpg:grpSpPr>
                      <wps:wsp>
                        <wps:cNvPr id="63" name="Text Box 214" descr="&#10;&#10; &#10;&#10;"/>
                        <wps:cNvSpPr txBox="1">
                          <a:spLocks noChangeArrowheads="1"/>
                        </wps:cNvSpPr>
                        <wps:spPr bwMode="auto">
                          <a:xfrm>
                            <a:off x="8640" y="2700"/>
                            <a:ext cx="2880" cy="4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Default="00704D82"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  <w:szCs w:val="20"/>
                                  <w:lang w:eastAsia="es-CO" w:bidi="ar-SA"/>
                                </w:rPr>
                                <w:drawing>
                                  <wp:inline distT="0" distB="0" distL="0" distR="0">
                                    <wp:extent cx="1637665" cy="2520315"/>
                                    <wp:effectExtent l="0" t="0" r="635" b="0"/>
                                    <wp:docPr id="16" name="Imagen 4" descr="Pilares arquitectónicos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 descr="Pilares arquitectónicos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37665" cy="25203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310B6" w:rsidRDefault="00D310B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8820" y="6840"/>
                            <a:ext cx="2528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Default="00D310B6">
                              <w:pPr>
                                <w:pStyle w:val="Textodelttulo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Pie de imagen o gráfico.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1096" style="position:absolute;margin-left:396pt;margin-top:7.8pt;width:2in;height:233.6pt;z-index:251691520" coordorigin="8640,2700" coordsize="2880,4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">
                <v:shape id="Text Box 214" o:spid="_x0000_s1097" type="#_x0000_t202" alt="&#10;&#10; &#10;&#10;" style="position:absolute;left:8640;top:2700;width:2880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UWd8IA&#10;AADbAAAADwAAAGRycy9kb3ducmV2LnhtbESP3YrCMBSE7xd8h3AEbxZN/au7XaOooHjrzwMcm2Nb&#10;tjkpTbT17Y0geDnMzDfMfNmaUtypdoVlBcNBBII4tbrgTMH5tO3/gHAeWWNpmRQ8yMFy0fmaY6Jt&#10;wwe6H30mAoRdggpy76tESpfmZNANbEUcvKutDfog60zqGpsAN6UcRVEsDRYcFnKsaJNT+n+8GQXX&#10;ffM9/W0uO3+eHSbxGovZxT6U6nXb1R8IT63/hN/tvVYQj+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RZ3wgAAANsAAAAPAAAAAAAAAAAAAAAAAJgCAABkcnMvZG93&#10;bnJldi54bWxQSwUGAAAAAAQABAD1AAAAhwMAAAAA&#10;" stroked="f">
                  <v:textbox>
                    <w:txbxContent>
                      <w:p w:rsidR="00D310B6" w:rsidRDefault="00704D82">
                        <w:r>
                          <w:rPr>
                            <w:rFonts w:ascii="Times New Roman" w:hAnsi="Times New Roman" w:cs="Times New Roman"/>
                            <w:noProof/>
                            <w:sz w:val="20"/>
                            <w:szCs w:val="20"/>
                            <w:lang w:eastAsia="es-CO" w:bidi="ar-SA"/>
                          </w:rPr>
                          <w:drawing>
                            <wp:inline distT="0" distB="0" distL="0" distR="0">
                              <wp:extent cx="1637665" cy="2520315"/>
                              <wp:effectExtent l="0" t="0" r="635" b="0"/>
                              <wp:docPr id="16" name="Imagen 4" descr="Pilares arquitectónicos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Pilares arquitectónicos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37665" cy="25203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D310B6" w:rsidRDefault="00D310B6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22" o:spid="_x0000_s1098" type="#_x0000_t202" style="position:absolute;left:8820;top:6840;width:2528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Bic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dDK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QGJxQAAANwAAAAPAAAAAAAAAAAAAAAAAJgCAABkcnMv&#10;ZG93bnJldi54bWxQSwUGAAAAAAQABAD1AAAAigMAAAAA&#10;" filled="f" stroked="f">
                  <v:textbox inset="0,0,0,0">
                    <w:txbxContent>
                      <w:p w:rsidR="00D310B6" w:rsidRDefault="00D310B6">
                        <w:pPr>
                          <w:pStyle w:val="Textodelttulo"/>
                          <w:rPr>
                            <w:color w:val="auto"/>
                          </w:rPr>
                        </w:pPr>
                        <w:r>
                          <w:rPr>
                            <w:color w:val="auto"/>
                          </w:rPr>
                          <w:t>Pie de imagen o gráfico.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>
      <w:pPr>
        <w:rPr>
          <w:rFonts w:cs="Times New Roman"/>
          <w:noProof/>
          <w:szCs w:val="20"/>
          <w:lang w:bidi="en-US"/>
        </w:rPr>
        <w:sectPr w:rsidR="003B3D5E" w:rsidSect="00327A6D">
          <w:headerReference w:type="even" r:id="rId21"/>
          <w:headerReference w:type="default" r:id="rId22"/>
          <w:footerReference w:type="even" r:id="rId23"/>
          <w:footerReference w:type="default" r:id="rId24"/>
          <w:footerReference w:type="first" r:id="rId25"/>
          <w:pgSz w:w="11907" w:h="22680"/>
          <w:pgMar w:top="1440" w:right="539" w:bottom="6838" w:left="720" w:header="720" w:footer="720" w:gutter="0"/>
          <w:cols w:space="708"/>
          <w:titlePg/>
          <w:docGrid w:linePitch="360"/>
        </w:sectPr>
      </w:pPr>
    </w:p>
    <w:p w:rsidR="003B3D5E" w:rsidRDefault="00704D82">
      <w:r>
        <w:rPr>
          <w:noProof/>
          <w:lang w:eastAsia="es-CO" w:bidi="ar-SA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EC0ABC3" wp14:editId="608A0758">
                <wp:simplePos x="0" y="0"/>
                <wp:positionH relativeFrom="page">
                  <wp:posOffset>2153920</wp:posOffset>
                </wp:positionH>
                <wp:positionV relativeFrom="page">
                  <wp:posOffset>6061075</wp:posOffset>
                </wp:positionV>
                <wp:extent cx="1519555" cy="3082925"/>
                <wp:effectExtent l="0" t="0" r="0" b="0"/>
                <wp:wrapNone/>
                <wp:docPr id="61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9555" cy="308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42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099" type="#_x0000_t202" style="position:absolute;margin-left:169.6pt;margin-top:477.25pt;width:119.65pt;height:242.75pt;z-index: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" filled="f" stroked="f">
                <v:textbox style="mso-next-textbox:#Text Box 177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A489AF4" wp14:editId="3E6D5044">
                <wp:simplePos x="0" y="0"/>
                <wp:positionH relativeFrom="page">
                  <wp:posOffset>3825875</wp:posOffset>
                </wp:positionH>
                <wp:positionV relativeFrom="page">
                  <wp:posOffset>6061075</wp:posOffset>
                </wp:positionV>
                <wp:extent cx="1519555" cy="3082925"/>
                <wp:effectExtent l="0" t="0" r="0" b="0"/>
                <wp:wrapNone/>
                <wp:docPr id="60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9555" cy="308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42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7" o:spid="_x0000_s1100" type="#_x0000_t202" style="position:absolute;margin-left:301.25pt;margin-top:477.25pt;width:119.65pt;height:242.75pt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2AD2171" wp14:editId="46E88C45">
                <wp:simplePos x="0" y="0"/>
                <wp:positionH relativeFrom="page">
                  <wp:posOffset>481965</wp:posOffset>
                </wp:positionH>
                <wp:positionV relativeFrom="page">
                  <wp:posOffset>6061075</wp:posOffset>
                </wp:positionV>
                <wp:extent cx="1519555" cy="3082925"/>
                <wp:effectExtent l="0" t="0" r="0" b="0"/>
                <wp:wrapNone/>
                <wp:docPr id="59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9555" cy="308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42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El titular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debe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representar fielmente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pocas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palabras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despertar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interés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público por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leerlo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. Escriba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titular antes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artículo. De este modo,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titular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ayudará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centrarse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tema.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Algunos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ejemplos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posibles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titulares: "El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gana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premio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sector", "El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ahorrarle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tiempo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", "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Gracias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al dinamismo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nuestros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empleados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hemos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superado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nuestros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objetivos" o "Inaugurada una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oficina".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otros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materiales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comercialización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como comunicados de prensa,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estudios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mercado e informes.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Aunque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objetivo principal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distribución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vender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clave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éxito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conseguir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lectores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excelente para agregar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noticias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desarrollar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propios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o incluir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calendario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eventos y ofertas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especiales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promocionar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Default="00D310B6">
                            <w:pPr>
                              <w:pStyle w:val="Textoindependiente"/>
                            </w:pPr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Una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las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ventajas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utilizar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informativo como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herramienta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promoción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es que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reutilizarse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investigar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tema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obtener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"de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relleno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"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World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Wide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Web. </w:t>
                            </w:r>
                            <w:r>
                              <w:t>Puede escribir sobre diversos temas, pero intente no extenderse demasiado.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101" type="#_x0000_t202" style="position:absolute;margin-left:37.95pt;margin-top:477.25pt;width:119.65pt;height:242.75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7L5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" filled="f" stroked="f">
                <v:textbox style="mso-next-textbox:#Text Box 176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El titular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debe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representar fielmente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pocas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palabras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despertar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interés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público por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leerlo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. Escriba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titular antes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artículo. De este modo,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titular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ayudará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centrarse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tema.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Algunos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ejemplos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posibles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titulares: "El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gana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premio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sector", "El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ahorrarle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tiempo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", "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Gracias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al dinamismo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nuestros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empleados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hemos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superado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nuestros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objetivos" o "Inaugurada una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oficina".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otros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materiales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comercialización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como comunicados de prensa,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estudios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mercado e informes.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Aunque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objetivo principal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distribución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vender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clave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éxito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conseguir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lectores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medio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excelente para agregar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noticias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desarrollar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propios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o incluir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calendario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eventos y ofertas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especiales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promocionar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Default="00D310B6">
                      <w:pPr>
                        <w:pStyle w:val="Textoindependiente"/>
                      </w:pPr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Una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las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ventajas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utilizar </w:t>
                      </w:r>
                      <w:proofErr w:type="spellStart"/>
                      <w:proofErr w:type="gramStart"/>
                      <w:r w:rsidRPr="00446218">
                        <w:rPr>
                          <w:rFonts w:cs="Times New Roman"/>
                          <w:lang w:val="pt-BR" w:bidi="en-US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boletín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informativo como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herramienta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promoción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es que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puede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reutilizarse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Puede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investigar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tema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obtener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"de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relleno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"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World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Wide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Web. </w:t>
                      </w:r>
                      <w:r>
                        <w:t>Puede escribir sobre diversos temas, pero intente no extenderse demasiado.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39296" behindDoc="0" locked="0" layoutInCell="0" allowOverlap="1" wp14:anchorId="625A10F4" wp14:editId="344941F9">
                <wp:simplePos x="0" y="0"/>
                <wp:positionH relativeFrom="page">
                  <wp:posOffset>481965</wp:posOffset>
                </wp:positionH>
                <wp:positionV relativeFrom="page">
                  <wp:posOffset>1323340</wp:posOffset>
                </wp:positionV>
                <wp:extent cx="4800600" cy="312420"/>
                <wp:effectExtent l="0" t="0" r="0" b="0"/>
                <wp:wrapNone/>
                <wp:docPr id="58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102" type="#_x0000_t202" style="position:absolute;margin-left:37.95pt;margin-top:104.2pt;width:378pt;height:24.6pt;z-index: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" o:allowincell="f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7974C56B" wp14:editId="0FC6A385">
                <wp:simplePos x="0" y="0"/>
                <wp:positionH relativeFrom="page">
                  <wp:posOffset>5804535</wp:posOffset>
                </wp:positionH>
                <wp:positionV relativeFrom="page">
                  <wp:posOffset>6517640</wp:posOffset>
                </wp:positionV>
                <wp:extent cx="1371600" cy="1280160"/>
                <wp:effectExtent l="0" t="0" r="0" b="0"/>
                <wp:wrapNone/>
                <wp:docPr id="55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0" cy="1280160"/>
                          <a:chOff x="1152" y="7425"/>
                          <a:chExt cx="2160" cy="2016"/>
                        </a:xfrm>
                      </wpg:grpSpPr>
                      <wps:wsp>
                        <wps:cNvPr id="56" name="Line 80"/>
                        <wps:cNvCnPr/>
                        <wps:spPr bwMode="auto">
                          <a:xfrm>
                            <a:off x="1152" y="742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7569"/>
                            <a:ext cx="2160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10B6" w:rsidRPr="00446218" w:rsidRDefault="00D310B6">
                              <w:pPr>
                                <w:pStyle w:val="Textodelacita"/>
                                <w:jc w:val="left"/>
                                <w:rPr>
                                  <w:color w:val="auto"/>
                                  <w:lang w:val="pt-BR"/>
                                </w:rPr>
                              </w:pPr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“Para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llamar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proofErr w:type="gram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atención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del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lector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, coloque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aquí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una frase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interesante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o una cita de </w:t>
                              </w:r>
                              <w:proofErr w:type="spellStart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>la</w:t>
                              </w:r>
                              <w:proofErr w:type="spellEnd"/>
                              <w:r w:rsidRPr="00446218">
                                <w:rPr>
                                  <w:color w:val="auto"/>
                                  <w:lang w:val="pt-BR"/>
                                </w:rPr>
                                <w:t xml:space="preserve"> historia”.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103" style="position:absolute;margin-left:457.05pt;margin-top:513.2pt;width:108pt;height:100.8pt;z-index:251642368;mso-position-horizontal-relative:page;mso-position-vertical-relative:page" coordorigin="1152,7425" coordsize="2160,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">
                <v:line id="Line 80" o:spid="_x0000_s1104" style="position:absolute;visibility:visible;mso-wrap-style:square" from="1152,7425" to="3312,7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6Pp8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uj6fGAAAA2wAAAA8AAAAAAAAA&#10;AAAAAAAAoQIAAGRycy9kb3ducmV2LnhtbFBLBQYAAAAABAAEAPkAAACUAwAAAAA=&#10;"/>
                <v:shape id="Text Box 81" o:spid="_x0000_s1105" type="#_x0000_t202" style="position:absolute;left:1152;top:7569;width:2160;height:1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D310B6" w:rsidRPr="00446218" w:rsidRDefault="00D310B6">
                        <w:pPr>
                          <w:pStyle w:val="Textodelacita"/>
                          <w:jc w:val="left"/>
                          <w:rPr>
                            <w:color w:val="auto"/>
                            <w:lang w:val="pt-BR"/>
                          </w:rPr>
                        </w:pPr>
                        <w:r w:rsidRPr="00446218">
                          <w:rPr>
                            <w:color w:val="auto"/>
                            <w:lang w:val="pt-BR"/>
                          </w:rPr>
                          <w:t xml:space="preserve">“Para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llamar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proofErr w:type="gram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atención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del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lector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, coloque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aquí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una frase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interesante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o una cita de </w:t>
                        </w:r>
                        <w:proofErr w:type="spellStart"/>
                        <w:r w:rsidRPr="00446218">
                          <w:rPr>
                            <w:color w:val="auto"/>
                            <w:lang w:val="pt-BR"/>
                          </w:rPr>
                          <w:t>la</w:t>
                        </w:r>
                        <w:proofErr w:type="spellEnd"/>
                        <w:r w:rsidRPr="00446218">
                          <w:rPr>
                            <w:color w:val="auto"/>
                            <w:lang w:val="pt-BR"/>
                          </w:rPr>
                          <w:t xml:space="preserve"> historia”.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0" allowOverlap="1" wp14:anchorId="527BCC5A" wp14:editId="725B8AE2">
                <wp:simplePos x="0" y="0"/>
                <wp:positionH relativeFrom="page">
                  <wp:posOffset>584200</wp:posOffset>
                </wp:positionH>
                <wp:positionV relativeFrom="page">
                  <wp:posOffset>5372100</wp:posOffset>
                </wp:positionV>
                <wp:extent cx="91440" cy="91440"/>
                <wp:effectExtent l="0" t="0" r="0" b="0"/>
                <wp:wrapNone/>
                <wp:docPr id="54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106" type="#_x0000_t202" style="position:absolute;margin-left:46pt;margin-top:423pt;width:7.2pt;height:7.2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" o:allowincell="f" filled="f" stroked="f">
                <v:textbox inset="0,0,0,0">
                  <w:txbxContent>
                    <w:p w:rsidR="00D310B6" w:rsidRDefault="00D310B6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2304" behindDoc="0" locked="0" layoutInCell="0" allowOverlap="1" wp14:anchorId="3CEBF969" wp14:editId="43CC0DFB">
                <wp:simplePos x="0" y="0"/>
                <wp:positionH relativeFrom="page">
                  <wp:posOffset>899160</wp:posOffset>
                </wp:positionH>
                <wp:positionV relativeFrom="page">
                  <wp:posOffset>5372100</wp:posOffset>
                </wp:positionV>
                <wp:extent cx="91440" cy="91440"/>
                <wp:effectExtent l="0" t="0" r="0" b="0"/>
                <wp:wrapNone/>
                <wp:docPr id="53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107" type="#_x0000_t202" style="position:absolute;margin-left:70.8pt;margin-top:423pt;width:7.2pt;height:7.2pt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" o:allowincell="f" filled="f" stroked="f">
                <v:textbox inset="0,0,0,0">
                  <w:txbxContent>
                    <w:p w:rsidR="00D310B6" w:rsidRDefault="00D310B6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1344" behindDoc="0" locked="0" layoutInCell="0" allowOverlap="1" wp14:anchorId="0641320D" wp14:editId="0E29C45D">
                <wp:simplePos x="0" y="0"/>
                <wp:positionH relativeFrom="page">
                  <wp:posOffset>481965</wp:posOffset>
                </wp:positionH>
                <wp:positionV relativeFrom="page">
                  <wp:posOffset>5568315</wp:posOffset>
                </wp:positionV>
                <wp:extent cx="4800600" cy="312420"/>
                <wp:effectExtent l="0" t="0" r="0" b="0"/>
                <wp:wrapNone/>
                <wp:docPr id="52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interior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108" type="#_x0000_t202" style="position:absolute;margin-left:37.95pt;margin-top:438.45pt;width:378pt;height:24.6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2ftQIAALM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" o:allowincell="f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interior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B3D5E">
        <w:br w:type="page"/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5440" behindDoc="0" locked="0" layoutInCell="0" allowOverlap="1" wp14:anchorId="735EDAA1" wp14:editId="18F65132">
                <wp:simplePos x="0" y="0"/>
                <wp:positionH relativeFrom="page">
                  <wp:posOffset>2488565</wp:posOffset>
                </wp:positionH>
                <wp:positionV relativeFrom="page">
                  <wp:posOffset>574040</wp:posOffset>
                </wp:positionV>
                <wp:extent cx="4926965" cy="340360"/>
                <wp:effectExtent l="0" t="0" r="0" b="0"/>
                <wp:wrapNone/>
                <wp:docPr id="51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696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Titular de artículo de contraportada</w:t>
                            </w:r>
                          </w:p>
                          <w:p w:rsidR="00D310B6" w:rsidRDefault="00D310B6">
                            <w:pPr>
                              <w:pStyle w:val="Ttulo2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109" type="#_x0000_t202" style="position:absolute;margin-left:195.95pt;margin-top:45.2pt;width:387.95pt;height:26.8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" o:allowincell="f" filled="f" stroked="f">
                <v:textbox inset="0,0,0,0">
                  <w:txbxContent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Titular de artículo de contraportada</w:t>
                      </w:r>
                    </w:p>
                    <w:p w:rsidR="00D310B6" w:rsidRDefault="00D310B6">
                      <w:pPr>
                        <w:pStyle w:val="Ttulo2"/>
                        <w:rPr>
                          <w:color w:val="auto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0560" behindDoc="0" locked="0" layoutInCell="0" allowOverlap="1" wp14:anchorId="3C95A4A2" wp14:editId="53D9C0E7">
                <wp:simplePos x="0" y="0"/>
                <wp:positionH relativeFrom="page">
                  <wp:posOffset>571500</wp:posOffset>
                </wp:positionH>
                <wp:positionV relativeFrom="page">
                  <wp:posOffset>561975</wp:posOffset>
                </wp:positionV>
                <wp:extent cx="1600200" cy="229870"/>
                <wp:effectExtent l="0" t="0" r="0" b="0"/>
                <wp:wrapNone/>
                <wp:docPr id="50" name="RE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229870"/>
                        </a:xfrm>
                        <a:prstGeom prst="rect">
                          <a:avLst/>
                        </a:prstGeom>
                        <a:solidFill>
                          <a:srgbClr val="E1E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66663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 16" o:spid="_x0000_s1026" style="position:absolute;margin-left:45pt;margin-top:44.25pt;width:126pt;height:18.1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" o:allowincell="f" fillcolor="#e1e1d7" stroked="f" strokecolor="#663" strokeweight="0">
                <w10:wrap anchorx="page" anchory="page"/>
              </v:rect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3CA46E4" wp14:editId="620E8506">
                <wp:simplePos x="0" y="0"/>
                <wp:positionH relativeFrom="page">
                  <wp:posOffset>3366135</wp:posOffset>
                </wp:positionH>
                <wp:positionV relativeFrom="page">
                  <wp:posOffset>13604240</wp:posOffset>
                </wp:positionV>
                <wp:extent cx="1600200" cy="685800"/>
                <wp:effectExtent l="0" t="0" r="0" b="0"/>
                <wp:wrapNone/>
                <wp:docPr id="4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446218" w:rsidRDefault="00D310B6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446218">
                              <w:rPr>
                                <w:b/>
                                <w:bCs/>
                                <w:lang w:val="fr-FR"/>
                              </w:rPr>
                              <w:t xml:space="preserve">Nombre de la </w:t>
                            </w:r>
                            <w:proofErr w:type="spellStart"/>
                            <w:r w:rsidRPr="00446218">
                              <w:rPr>
                                <w:b/>
                                <w:bCs/>
                                <w:lang w:val="fr-FR"/>
                              </w:rPr>
                              <w:t>compañía</w:t>
                            </w:r>
                            <w:proofErr w:type="spellEnd"/>
                          </w:p>
                          <w:p w:rsidR="00D310B6" w:rsidRPr="00446218" w:rsidRDefault="00D310B6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proofErr w:type="spellStart"/>
                            <w:r w:rsidRPr="00446218">
                              <w:rPr>
                                <w:b/>
                                <w:bCs/>
                                <w:lang w:val="fr-FR"/>
                              </w:rPr>
                              <w:t>Dirección</w:t>
                            </w:r>
                            <w:proofErr w:type="spellEnd"/>
                          </w:p>
                          <w:p w:rsidR="00D310B6" w:rsidRPr="00446218" w:rsidRDefault="00D310B6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446218">
                              <w:rPr>
                                <w:b/>
                                <w:bCs/>
                                <w:lang w:val="fr-FR"/>
                              </w:rPr>
                              <w:t xml:space="preserve">Ciudad, </w:t>
                            </w:r>
                            <w:proofErr w:type="spellStart"/>
                            <w:r w:rsidRPr="00446218">
                              <w:rPr>
                                <w:b/>
                                <w:bCs/>
                                <w:lang w:val="fr-FR"/>
                              </w:rPr>
                              <w:t>estado</w:t>
                            </w:r>
                            <w:proofErr w:type="spellEnd"/>
                            <w:r w:rsidRPr="00446218">
                              <w:rPr>
                                <w:b/>
                                <w:bCs/>
                                <w:lang w:val="fr-FR"/>
                              </w:rPr>
                              <w:t xml:space="preserve"> y 22134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110" type="#_x0000_t202" style="position:absolute;margin-left:265.05pt;margin-top:1071.2pt;width:126pt;height:54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wLAsgIAALQ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" o:allowincell="f" filled="f" stroked="f">
                <v:textbox inset="0,0,0,0">
                  <w:txbxContent>
                    <w:p w:rsidR="00D310B6" w:rsidRPr="00446218" w:rsidRDefault="00D310B6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446218">
                        <w:rPr>
                          <w:b/>
                          <w:bCs/>
                          <w:lang w:val="fr-FR"/>
                        </w:rPr>
                        <w:t xml:space="preserve">Nombre de la </w:t>
                      </w:r>
                      <w:proofErr w:type="spellStart"/>
                      <w:r w:rsidRPr="00446218">
                        <w:rPr>
                          <w:b/>
                          <w:bCs/>
                          <w:lang w:val="fr-FR"/>
                        </w:rPr>
                        <w:t>compañía</w:t>
                      </w:r>
                      <w:proofErr w:type="spellEnd"/>
                    </w:p>
                    <w:p w:rsidR="00D310B6" w:rsidRPr="00446218" w:rsidRDefault="00D310B6">
                      <w:pPr>
                        <w:rPr>
                          <w:b/>
                          <w:bCs/>
                          <w:lang w:val="fr-FR"/>
                        </w:rPr>
                      </w:pPr>
                      <w:proofErr w:type="spellStart"/>
                      <w:r w:rsidRPr="00446218">
                        <w:rPr>
                          <w:b/>
                          <w:bCs/>
                          <w:lang w:val="fr-FR"/>
                        </w:rPr>
                        <w:t>Dirección</w:t>
                      </w:r>
                      <w:proofErr w:type="spellEnd"/>
                    </w:p>
                    <w:p w:rsidR="00D310B6" w:rsidRPr="00446218" w:rsidRDefault="00D310B6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446218">
                        <w:rPr>
                          <w:b/>
                          <w:bCs/>
                          <w:lang w:val="fr-FR"/>
                        </w:rPr>
                        <w:t xml:space="preserve">Ciudad, </w:t>
                      </w:r>
                      <w:proofErr w:type="spellStart"/>
                      <w:r w:rsidRPr="00446218">
                        <w:rPr>
                          <w:b/>
                          <w:bCs/>
                          <w:lang w:val="fr-FR"/>
                        </w:rPr>
                        <w:t>estado</w:t>
                      </w:r>
                      <w:proofErr w:type="spellEnd"/>
                      <w:r w:rsidRPr="00446218">
                        <w:rPr>
                          <w:b/>
                          <w:bCs/>
                          <w:lang w:val="fr-FR"/>
                        </w:rPr>
                        <w:t xml:space="preserve"> y 22134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0496" behindDoc="0" locked="0" layoutInCell="0" allowOverlap="1" wp14:anchorId="62121C1B" wp14:editId="6BCD2B58">
                <wp:simplePos x="0" y="0"/>
                <wp:positionH relativeFrom="page">
                  <wp:posOffset>5778500</wp:posOffset>
                </wp:positionH>
                <wp:positionV relativeFrom="page">
                  <wp:posOffset>10328275</wp:posOffset>
                </wp:positionV>
                <wp:extent cx="1498600" cy="1078865"/>
                <wp:effectExtent l="0" t="0" r="0" b="0"/>
                <wp:wrapNone/>
                <wp:docPr id="48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078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3" o:spid="_x0000_s1026" type="#_x0000_t202" style="position:absolute;margin-left:455pt;margin-top:813.25pt;width:118pt;height:84.95pt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0" allowOverlap="1" wp14:anchorId="3904D29E" wp14:editId="0910D6C9">
                <wp:simplePos x="0" y="0"/>
                <wp:positionH relativeFrom="page">
                  <wp:posOffset>5791200</wp:posOffset>
                </wp:positionH>
                <wp:positionV relativeFrom="page">
                  <wp:posOffset>8083550</wp:posOffset>
                </wp:positionV>
                <wp:extent cx="1498600" cy="1377315"/>
                <wp:effectExtent l="0" t="0" r="0" b="0"/>
                <wp:wrapNone/>
                <wp:docPr id="47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37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" o:spid="_x0000_s1026" type="#_x0000_t202" style="position:absolute;margin-left:456pt;margin-top:636.5pt;width:118pt;height:108.45pt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7424" behindDoc="0" locked="0" layoutInCell="0" allowOverlap="1" wp14:anchorId="660C9943" wp14:editId="0C607AAE">
                <wp:simplePos x="0" y="0"/>
                <wp:positionH relativeFrom="page">
                  <wp:posOffset>4114800</wp:posOffset>
                </wp:positionH>
                <wp:positionV relativeFrom="page">
                  <wp:posOffset>5379085</wp:posOffset>
                </wp:positionV>
                <wp:extent cx="1498600" cy="1849120"/>
                <wp:effectExtent l="0" t="0" r="0" b="0"/>
                <wp:wrapNone/>
                <wp:docPr id="46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84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" o:spid="_x0000_s1026" type="#_x0000_t202" style="position:absolute;margin-left:324pt;margin-top:423.55pt;width:118pt;height:145.6pt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6C4F28CB" wp14:editId="33DCEDCE">
                <wp:simplePos x="0" y="0"/>
                <wp:positionH relativeFrom="page">
                  <wp:posOffset>483235</wp:posOffset>
                </wp:positionH>
                <wp:positionV relativeFrom="page">
                  <wp:posOffset>12321540</wp:posOffset>
                </wp:positionV>
                <wp:extent cx="1600200" cy="685800"/>
                <wp:effectExtent l="0" t="0" r="0" b="0"/>
                <wp:wrapNone/>
                <wp:docPr id="45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026" type="#_x0000_t202" style="position:absolute;margin-left:38.05pt;margin-top:970.2pt;width:126pt;height:54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0" allowOverlap="1" wp14:anchorId="3D9BCDA1" wp14:editId="1D2C7281">
                <wp:simplePos x="0" y="0"/>
                <wp:positionH relativeFrom="page">
                  <wp:posOffset>571500</wp:posOffset>
                </wp:positionH>
                <wp:positionV relativeFrom="page">
                  <wp:posOffset>9086850</wp:posOffset>
                </wp:positionV>
                <wp:extent cx="1619250" cy="640080"/>
                <wp:effectExtent l="0" t="0" r="0" b="0"/>
                <wp:wrapNone/>
                <wp:docPr id="44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6" o:spid="_x0000_s1026" type="#_x0000_t202" style="position:absolute;margin-left:45pt;margin-top:715.5pt;width:127.5pt;height:50.4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1584" behindDoc="0" locked="0" layoutInCell="0" allowOverlap="1" wp14:anchorId="4D31909C" wp14:editId="01859109">
                <wp:simplePos x="0" y="0"/>
                <wp:positionH relativeFrom="page">
                  <wp:posOffset>521335</wp:posOffset>
                </wp:positionH>
                <wp:positionV relativeFrom="page">
                  <wp:posOffset>853440</wp:posOffset>
                </wp:positionV>
                <wp:extent cx="1764665" cy="518160"/>
                <wp:effectExtent l="0" t="0" r="0" b="0"/>
                <wp:wrapNone/>
                <wp:docPr id="43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026" type="#_x0000_t202" style="position:absolute;margin-left:41.05pt;margin-top:67.2pt;width:138.95pt;height:40.8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7488" behindDoc="0" locked="0" layoutInCell="0" allowOverlap="1" wp14:anchorId="7C19AA02" wp14:editId="7F9C0137">
                <wp:simplePos x="0" y="0"/>
                <wp:positionH relativeFrom="page">
                  <wp:posOffset>2501900</wp:posOffset>
                </wp:positionH>
                <wp:positionV relativeFrom="page">
                  <wp:posOffset>5069205</wp:posOffset>
                </wp:positionV>
                <wp:extent cx="4800600" cy="210185"/>
                <wp:effectExtent l="0" t="0" r="0" b="0"/>
                <wp:wrapNone/>
                <wp:docPr id="42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2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026" type="#_x0000_t202" style="position:absolute;margin-left:197pt;margin-top:399.15pt;width:378pt;height:16.5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0" allowOverlap="1" wp14:anchorId="1EE79557" wp14:editId="3558F5E9">
                <wp:simplePos x="0" y="0"/>
                <wp:positionH relativeFrom="page">
                  <wp:posOffset>2468880</wp:posOffset>
                </wp:positionH>
                <wp:positionV relativeFrom="page">
                  <wp:posOffset>3137535</wp:posOffset>
                </wp:positionV>
                <wp:extent cx="4846320" cy="312420"/>
                <wp:effectExtent l="0" t="0" r="0" b="0"/>
                <wp:wrapNone/>
                <wp:docPr id="41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026" type="#_x0000_t202" style="position:absolute;margin-left:194.4pt;margin-top:247.05pt;width:381.6pt;height:24.6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" o:allowincell="f" filled="f" stroked="f">
                <v:textbox inset="0,0,0,0"/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4416" behindDoc="0" locked="0" layoutInCell="0" allowOverlap="1" wp14:anchorId="30DEB42D" wp14:editId="6AB2F597">
                <wp:simplePos x="0" y="0"/>
                <wp:positionH relativeFrom="page">
                  <wp:posOffset>2463800</wp:posOffset>
                </wp:positionH>
                <wp:positionV relativeFrom="page">
                  <wp:posOffset>5379085</wp:posOffset>
                </wp:positionV>
                <wp:extent cx="1498600" cy="1849120"/>
                <wp:effectExtent l="0" t="0" r="0" b="0"/>
                <wp:wrapNone/>
                <wp:docPr id="40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84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026" type="#_x0000_t202" style="position:absolute;margin-left:194pt;margin-top:423.55pt;width:118pt;height:145.6pt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" o:allowincell="f" filled="f" stroked="f">
                <v:textbox inset="0,0,0,0"/>
                <w10:wrap anchorx="page" anchory="page"/>
              </v:shape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w:lastRenderedPageBreak/>
        <mc:AlternateContent>
          <mc:Choice Requires="wps">
            <w:drawing>
              <wp:anchor distT="0" distB="0" distL="114300" distR="114300" simplePos="0" relativeHeight="251649536" behindDoc="1" locked="0" layoutInCell="0" allowOverlap="1" wp14:anchorId="6E849A7D" wp14:editId="7027982E">
                <wp:simplePos x="0" y="0"/>
                <wp:positionH relativeFrom="page">
                  <wp:posOffset>451485</wp:posOffset>
                </wp:positionH>
                <wp:positionV relativeFrom="page">
                  <wp:posOffset>498475</wp:posOffset>
                </wp:positionV>
                <wp:extent cx="1834515" cy="5788025"/>
                <wp:effectExtent l="0" t="0" r="0" b="0"/>
                <wp:wrapNone/>
                <wp:docPr id="39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4515" cy="57880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66663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2" o:spid="_x0000_s1026" style="position:absolute;margin-left:35.55pt;margin-top:39.25pt;width:144.45pt;height:455.75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" o:allowincell="f" filled="f" strokecolor="#663" strokeweight="2pt">
                <w10:wrap anchorx="page" anchory="page"/>
              </v:rect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A0616C5" wp14:editId="16A4595D">
                <wp:simplePos x="0" y="0"/>
                <wp:positionH relativeFrom="page">
                  <wp:posOffset>5765800</wp:posOffset>
                </wp:positionH>
                <wp:positionV relativeFrom="page">
                  <wp:posOffset>1371600</wp:posOffset>
                </wp:positionV>
                <wp:extent cx="1498600" cy="1849120"/>
                <wp:effectExtent l="0" t="0" r="0" b="0"/>
                <wp:wrapNone/>
                <wp:docPr id="38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84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r w:rsidRPr="00446218">
                              <w:rPr>
                                <w:lang w:val="pt-BR"/>
                              </w:rPr>
                              <w:t xml:space="preserve">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estudios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mercado.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Aunque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objetivo principal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distribución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vender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clave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éxito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conseguir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lectores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" o:spid="_x0000_s1111" type="#_x0000_t202" style="position:absolute;margin-left:454pt;margin-top:108pt;width:118pt;height:145.6pt;z-index: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" filled="f" stroked="f">
                <v:textbox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r w:rsidRPr="00446218">
                        <w:rPr>
                          <w:lang w:val="pt-BR"/>
                        </w:rPr>
                        <w:t xml:space="preserve">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estudios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mercado.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Aunque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objetivo principal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distribución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vender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clave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éxito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conseguir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lectores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A04F770" wp14:editId="6B95556F">
                <wp:simplePos x="0" y="0"/>
                <wp:positionH relativeFrom="page">
                  <wp:posOffset>4140200</wp:posOffset>
                </wp:positionH>
                <wp:positionV relativeFrom="page">
                  <wp:posOffset>1371600</wp:posOffset>
                </wp:positionV>
                <wp:extent cx="1498600" cy="1377315"/>
                <wp:effectExtent l="0" t="0" r="0" b="0"/>
                <wp:wrapNone/>
                <wp:docPr id="3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37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51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8" o:spid="_x0000_s1112" type="#_x0000_t202" style="position:absolute;margin-left:326pt;margin-top:108pt;width:118pt;height:108.45pt;z-index: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AFB63AE" wp14:editId="792BFAD3">
                <wp:simplePos x="0" y="0"/>
                <wp:positionH relativeFrom="page">
                  <wp:posOffset>2489200</wp:posOffset>
                </wp:positionH>
                <wp:positionV relativeFrom="page">
                  <wp:posOffset>1371600</wp:posOffset>
                </wp:positionV>
                <wp:extent cx="1498600" cy="1377315"/>
                <wp:effectExtent l="0" t="0" r="0" b="0"/>
                <wp:wrapNone/>
                <wp:docPr id="36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37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51">
                        <w:txbxContent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Aunque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objetivo principal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distribución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vender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clave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éxito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es conseguir que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lectores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pStyle w:val="Textoindependiente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>medio</w:t>
                            </w:r>
                            <w:proofErr w:type="spellEnd"/>
                            <w:r w:rsidRPr="00446218">
                              <w:rPr>
                                <w:rFonts w:cs="Times New Roman"/>
                                <w:lang w:val="pt-BR" w:bidi="en-US"/>
                              </w:rPr>
                              <w:t xml:space="preserve"> excelente para agregar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útil 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noticias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desarrollar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sus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propios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artículos o incluir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calendario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de eventos y ofertas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especiales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promocionar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>.</w:t>
                            </w:r>
                          </w:p>
                          <w:p w:rsidR="00D310B6" w:rsidRPr="00446218" w:rsidRDefault="00D310B6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113" type="#_x0000_t202" style="position:absolute;margin-left:196pt;margin-top:108pt;width:118pt;height:108.4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" filled="f" stroked="f">
                <v:textbox style="mso-next-textbox:#Text Box 208" inset="0,0,0,0">
                  <w:txbxContent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Aunque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446218">
                        <w:rPr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446218">
                        <w:rPr>
                          <w:lang w:val="pt-BR"/>
                        </w:rPr>
                        <w:t xml:space="preserve"> objetivo principal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distribución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vender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o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servicios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,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clave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del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éxito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es conseguir que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sea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lectores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pStyle w:val="Textoindependiente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Un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rFonts w:cs="Times New Roman"/>
                          <w:lang w:val="pt-BR" w:bidi="en-US"/>
                        </w:rPr>
                        <w:t>medio</w:t>
                      </w:r>
                      <w:proofErr w:type="spellEnd"/>
                      <w:r w:rsidRPr="00446218">
                        <w:rPr>
                          <w:rFonts w:cs="Times New Roman"/>
                          <w:lang w:val="pt-BR" w:bidi="en-US"/>
                        </w:rPr>
                        <w:t xml:space="preserve"> excelente para agregar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contenido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útil 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boletín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noticias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es</w:t>
                      </w:r>
                      <w:proofErr w:type="gram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desarrollar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y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escribir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sus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propios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artículos o incluir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calendario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de eventos y ofertas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especiales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para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promocionar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un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nuevo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446218">
                        <w:rPr>
                          <w:lang w:val="pt-BR"/>
                        </w:rPr>
                        <w:t>producto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>.</w:t>
                      </w:r>
                    </w:p>
                    <w:p w:rsidR="00D310B6" w:rsidRPr="00446218" w:rsidRDefault="00D310B6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0" allowOverlap="1" wp14:anchorId="27427115" wp14:editId="3AF8F2FE">
                <wp:simplePos x="0" y="0"/>
                <wp:positionH relativeFrom="page">
                  <wp:posOffset>571500</wp:posOffset>
                </wp:positionH>
                <wp:positionV relativeFrom="page">
                  <wp:posOffset>1828800</wp:posOffset>
                </wp:positionV>
                <wp:extent cx="1600200" cy="1828800"/>
                <wp:effectExtent l="0" t="0" r="0" b="0"/>
                <wp:wrapNone/>
                <wp:docPr id="3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446218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sz w:val="18"/>
                                <w:szCs w:val="18"/>
                                <w:lang w:val="pt-BR"/>
                              </w:rPr>
                              <w:t>Dirección</w:t>
                            </w:r>
                            <w:proofErr w:type="spellEnd"/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sz w:val="18"/>
                                <w:szCs w:val="18"/>
                                <w:lang w:val="pt-BR"/>
                              </w:rPr>
                              <w:t>Dirección</w:t>
                            </w:r>
                            <w:proofErr w:type="spellEnd"/>
                            <w:r w:rsidRPr="00446218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 w:rsidRPr="00446218">
                              <w:rPr>
                                <w:sz w:val="18"/>
                                <w:szCs w:val="18"/>
                                <w:lang w:val="pt-BR"/>
                              </w:rPr>
                              <w:t>2</w:t>
                            </w:r>
                            <w:proofErr w:type="gramEnd"/>
                          </w:p>
                          <w:p w:rsidR="00D310B6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proofErr w:type="spellStart"/>
                            <w:r w:rsidRPr="002C4AA3">
                              <w:rPr>
                                <w:sz w:val="18"/>
                                <w:szCs w:val="18"/>
                                <w:lang w:val="pt-BR"/>
                              </w:rPr>
                              <w:t>Ciudad</w:t>
                            </w:r>
                            <w:proofErr w:type="spellEnd"/>
                            <w:r w:rsidRPr="002C4AA3">
                              <w:rPr>
                                <w:sz w:val="18"/>
                                <w:szCs w:val="18"/>
                                <w:lang w:val="pt-BR"/>
                              </w:rPr>
                              <w:t>, Estado [</w:t>
                            </w:r>
                            <w:proofErr w:type="spellStart"/>
                            <w:r w:rsidRPr="002C4AA3">
                              <w:rPr>
                                <w:sz w:val="18"/>
                                <w:szCs w:val="18"/>
                                <w:lang w:val="pt-BR"/>
                              </w:rPr>
                              <w:t>núm</w:t>
                            </w:r>
                            <w:proofErr w:type="spellEnd"/>
                            <w:r w:rsidRPr="002C4AA3">
                              <w:rPr>
                                <w:sz w:val="18"/>
                                <w:szCs w:val="18"/>
                                <w:lang w:val="pt-BR"/>
                              </w:rPr>
                              <w:t xml:space="preserve"> de código postal</w:t>
                            </w:r>
                            <w:proofErr w:type="gramStart"/>
                            <w:r w:rsidRPr="002C4AA3">
                              <w:rPr>
                                <w:sz w:val="18"/>
                                <w:szCs w:val="18"/>
                                <w:lang w:val="pt-BR"/>
                              </w:rPr>
                              <w:t>]</w:t>
                            </w:r>
                            <w:proofErr w:type="gramEnd"/>
                          </w:p>
                          <w:p w:rsidR="00D310B6" w:rsidRPr="002C4AA3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caps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46218">
                              <w:rPr>
                                <w:caps/>
                                <w:sz w:val="18"/>
                                <w:szCs w:val="18"/>
                                <w:lang w:val="pt-BR"/>
                              </w:rPr>
                              <w:t>Teléfono:</w:t>
                            </w:r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46218">
                              <w:rPr>
                                <w:sz w:val="18"/>
                                <w:szCs w:val="18"/>
                                <w:lang w:val="pt-BR"/>
                              </w:rPr>
                              <w:t>(943) 111222</w:t>
                            </w:r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caps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46218">
                              <w:rPr>
                                <w:caps/>
                                <w:sz w:val="18"/>
                                <w:szCs w:val="18"/>
                                <w:lang w:val="pt-BR"/>
                              </w:rPr>
                              <w:t>Fax:</w:t>
                            </w:r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46218">
                              <w:rPr>
                                <w:sz w:val="18"/>
                                <w:szCs w:val="18"/>
                                <w:lang w:val="pt-BR"/>
                              </w:rPr>
                              <w:t>(943) 111234</w:t>
                            </w:r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bookmarkStart w:id="1" w:name="_Hlt460832717"/>
                            <w:bookmarkEnd w:id="1"/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caps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46218">
                              <w:rPr>
                                <w:caps/>
                                <w:sz w:val="18"/>
                                <w:szCs w:val="18"/>
                                <w:lang w:val="pt-BR"/>
                              </w:rPr>
                              <w:t>Correo electrónico</w:t>
                            </w:r>
                          </w:p>
                          <w:p w:rsidR="00D310B6" w:rsidRPr="00446218" w:rsidRDefault="00D310B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46218">
                              <w:rPr>
                                <w:sz w:val="18"/>
                                <w:szCs w:val="18"/>
                                <w:lang w:val="pt-BR"/>
                              </w:rPr>
                              <w:t>alguien@ejemplo.com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114" type="#_x0000_t202" style="position:absolute;margin-left:45pt;margin-top:2in;width:126pt;height:2in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" o:allowincell="f" filled="f" stroked="f">
                <v:textbox inset="0,0,0,0">
                  <w:txbxContent>
                    <w:p w:rsidR="00D310B6" w:rsidRPr="00446218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sz w:val="18"/>
                          <w:szCs w:val="18"/>
                          <w:lang w:val="pt-BR"/>
                        </w:rPr>
                        <w:t>Dirección</w:t>
                      </w:r>
                      <w:proofErr w:type="spellEnd"/>
                    </w:p>
                    <w:p w:rsidR="00D310B6" w:rsidRPr="00446218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sz w:val="18"/>
                          <w:szCs w:val="18"/>
                          <w:lang w:val="pt-BR"/>
                        </w:rPr>
                        <w:t>Dirección</w:t>
                      </w:r>
                      <w:proofErr w:type="spellEnd"/>
                      <w:r w:rsidRPr="00446218">
                        <w:rPr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proofErr w:type="gramStart"/>
                      <w:r w:rsidRPr="00446218">
                        <w:rPr>
                          <w:sz w:val="18"/>
                          <w:szCs w:val="18"/>
                          <w:lang w:val="pt-BR"/>
                        </w:rPr>
                        <w:t>2</w:t>
                      </w:r>
                      <w:proofErr w:type="gramEnd"/>
                    </w:p>
                    <w:p w:rsidR="00D310B6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  <w:proofErr w:type="spellStart"/>
                      <w:r w:rsidRPr="002C4AA3">
                        <w:rPr>
                          <w:sz w:val="18"/>
                          <w:szCs w:val="18"/>
                          <w:lang w:val="pt-BR"/>
                        </w:rPr>
                        <w:t>Ciudad</w:t>
                      </w:r>
                      <w:proofErr w:type="spellEnd"/>
                      <w:r w:rsidRPr="002C4AA3">
                        <w:rPr>
                          <w:sz w:val="18"/>
                          <w:szCs w:val="18"/>
                          <w:lang w:val="pt-BR"/>
                        </w:rPr>
                        <w:t>, Estado [</w:t>
                      </w:r>
                      <w:proofErr w:type="spellStart"/>
                      <w:r w:rsidRPr="002C4AA3">
                        <w:rPr>
                          <w:sz w:val="18"/>
                          <w:szCs w:val="18"/>
                          <w:lang w:val="pt-BR"/>
                        </w:rPr>
                        <w:t>núm</w:t>
                      </w:r>
                      <w:proofErr w:type="spellEnd"/>
                      <w:r w:rsidRPr="002C4AA3">
                        <w:rPr>
                          <w:sz w:val="18"/>
                          <w:szCs w:val="18"/>
                          <w:lang w:val="pt-BR"/>
                        </w:rPr>
                        <w:t xml:space="preserve"> de código postal</w:t>
                      </w:r>
                      <w:proofErr w:type="gramStart"/>
                      <w:r w:rsidRPr="002C4AA3">
                        <w:rPr>
                          <w:sz w:val="18"/>
                          <w:szCs w:val="18"/>
                          <w:lang w:val="pt-BR"/>
                        </w:rPr>
                        <w:t>]</w:t>
                      </w:r>
                      <w:proofErr w:type="gramEnd"/>
                    </w:p>
                    <w:p w:rsidR="00D310B6" w:rsidRPr="002C4AA3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:rsidR="00D310B6" w:rsidRPr="00446218" w:rsidRDefault="00D310B6">
                      <w:pPr>
                        <w:jc w:val="center"/>
                        <w:rPr>
                          <w:caps/>
                          <w:sz w:val="18"/>
                          <w:szCs w:val="18"/>
                          <w:lang w:val="pt-BR"/>
                        </w:rPr>
                      </w:pPr>
                      <w:r w:rsidRPr="00446218">
                        <w:rPr>
                          <w:caps/>
                          <w:sz w:val="18"/>
                          <w:szCs w:val="18"/>
                          <w:lang w:val="pt-BR"/>
                        </w:rPr>
                        <w:t>Teléfono:</w:t>
                      </w:r>
                    </w:p>
                    <w:p w:rsidR="00D310B6" w:rsidRPr="00446218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  <w:r w:rsidRPr="00446218">
                        <w:rPr>
                          <w:sz w:val="18"/>
                          <w:szCs w:val="18"/>
                          <w:lang w:val="pt-BR"/>
                        </w:rPr>
                        <w:t>(943) 111222</w:t>
                      </w:r>
                    </w:p>
                    <w:p w:rsidR="00D310B6" w:rsidRPr="00446218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</w:p>
                    <w:p w:rsidR="00D310B6" w:rsidRPr="00446218" w:rsidRDefault="00D310B6">
                      <w:pPr>
                        <w:jc w:val="center"/>
                        <w:rPr>
                          <w:caps/>
                          <w:sz w:val="18"/>
                          <w:szCs w:val="18"/>
                          <w:lang w:val="pt-BR"/>
                        </w:rPr>
                      </w:pPr>
                      <w:r w:rsidRPr="00446218">
                        <w:rPr>
                          <w:caps/>
                          <w:sz w:val="18"/>
                          <w:szCs w:val="18"/>
                          <w:lang w:val="pt-BR"/>
                        </w:rPr>
                        <w:t>Fax:</w:t>
                      </w:r>
                    </w:p>
                    <w:p w:rsidR="00D310B6" w:rsidRPr="00446218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  <w:r w:rsidRPr="00446218">
                        <w:rPr>
                          <w:sz w:val="18"/>
                          <w:szCs w:val="18"/>
                          <w:lang w:val="pt-BR"/>
                        </w:rPr>
                        <w:t>(943) 111234</w:t>
                      </w:r>
                    </w:p>
                    <w:p w:rsidR="00D310B6" w:rsidRPr="00446218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  <w:bookmarkStart w:id="2" w:name="_Hlt460832717"/>
                      <w:bookmarkEnd w:id="2"/>
                    </w:p>
                    <w:p w:rsidR="00D310B6" w:rsidRPr="00446218" w:rsidRDefault="00D310B6">
                      <w:pPr>
                        <w:jc w:val="center"/>
                        <w:rPr>
                          <w:caps/>
                          <w:sz w:val="18"/>
                          <w:szCs w:val="18"/>
                          <w:lang w:val="pt-BR"/>
                        </w:rPr>
                      </w:pPr>
                      <w:r w:rsidRPr="00446218">
                        <w:rPr>
                          <w:caps/>
                          <w:sz w:val="18"/>
                          <w:szCs w:val="18"/>
                          <w:lang w:val="pt-BR"/>
                        </w:rPr>
                        <w:t>Correo electrónico</w:t>
                      </w:r>
                    </w:p>
                    <w:p w:rsidR="00D310B6" w:rsidRPr="00446218" w:rsidRDefault="00D310B6">
                      <w:pPr>
                        <w:jc w:val="center"/>
                        <w:rPr>
                          <w:sz w:val="18"/>
                          <w:szCs w:val="18"/>
                          <w:lang w:val="pt-BR"/>
                        </w:rPr>
                      </w:pPr>
                      <w:r w:rsidRPr="00446218">
                        <w:rPr>
                          <w:sz w:val="18"/>
                          <w:szCs w:val="18"/>
                          <w:lang w:val="pt-BR"/>
                        </w:rPr>
                        <w:t>alguien@ejemplo.com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0" allowOverlap="1" wp14:anchorId="7B8ED53C" wp14:editId="31974C45">
                <wp:simplePos x="0" y="0"/>
                <wp:positionH relativeFrom="page">
                  <wp:posOffset>5791200</wp:posOffset>
                </wp:positionH>
                <wp:positionV relativeFrom="page">
                  <wp:posOffset>3282950</wp:posOffset>
                </wp:positionV>
                <wp:extent cx="1498600" cy="1377315"/>
                <wp:effectExtent l="0" t="0" r="0" b="0"/>
                <wp:wrapNone/>
                <wp:docPr id="34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37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53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2" o:spid="_x0000_s1115" type="#_x0000_t202" style="position:absolute;margin-left:456pt;margin-top:258.5pt;width:118pt;height:108.45pt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" o:allowincell="f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0" allowOverlap="1" wp14:anchorId="1455B515" wp14:editId="37109B14">
                <wp:simplePos x="0" y="0"/>
                <wp:positionH relativeFrom="page">
                  <wp:posOffset>4140200</wp:posOffset>
                </wp:positionH>
                <wp:positionV relativeFrom="page">
                  <wp:posOffset>3282950</wp:posOffset>
                </wp:positionV>
                <wp:extent cx="1498600" cy="1377315"/>
                <wp:effectExtent l="0" t="0" r="0" b="0"/>
                <wp:wrapNone/>
                <wp:docPr id="33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37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53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1" o:spid="_x0000_s1116" type="#_x0000_t202" style="position:absolute;margin-left:326pt;margin-top:258.5pt;width:118pt;height:108.45pt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" o:allowincell="f" filled="f" stroked="f">
                <v:textbox style="mso-next-textbox:#Text Box 262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0" allowOverlap="1" wp14:anchorId="131A2DCD" wp14:editId="6E5BDBA6">
                <wp:simplePos x="0" y="0"/>
                <wp:positionH relativeFrom="page">
                  <wp:posOffset>2468880</wp:posOffset>
                </wp:positionH>
                <wp:positionV relativeFrom="page">
                  <wp:posOffset>2966085</wp:posOffset>
                </wp:positionV>
                <wp:extent cx="4846320" cy="312420"/>
                <wp:effectExtent l="0" t="0" r="0" b="0"/>
                <wp:wrapNone/>
                <wp:docPr id="32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5B3790" w:rsidRDefault="00D310B6" w:rsidP="005B3790">
                            <w:pPr>
                              <w:rPr>
                                <w:rFonts w:ascii="Impact" w:hAnsi="Impact" w:cs="Times New Roman"/>
                                <w:sz w:val="28"/>
                                <w:szCs w:val="28"/>
                              </w:rPr>
                            </w:pPr>
                            <w:r w:rsidRPr="005B3790">
                              <w:rPr>
                                <w:rFonts w:ascii="Impact" w:hAnsi="Impact" w:cs="Times New Roman"/>
                                <w:sz w:val="28"/>
                                <w:szCs w:val="28"/>
                              </w:rPr>
                              <w:t>Titular de continuación de artículo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0" o:spid="_x0000_s1117" type="#_x0000_t202" style="position:absolute;margin-left:194.4pt;margin-top:233.55pt;width:381.6pt;height:24.6pt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+pbsgIAALQ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" o:allowincell="f" filled="f" stroked="f">
                <v:textbox inset="0,0,0,0">
                  <w:txbxContent>
                    <w:p w:rsidR="00D310B6" w:rsidRPr="005B3790" w:rsidRDefault="00D310B6" w:rsidP="005B3790">
                      <w:pPr>
                        <w:rPr>
                          <w:rFonts w:ascii="Impact" w:hAnsi="Impact" w:cs="Times New Roman"/>
                          <w:sz w:val="28"/>
                          <w:szCs w:val="28"/>
                        </w:rPr>
                      </w:pPr>
                      <w:r w:rsidRPr="005B3790">
                        <w:rPr>
                          <w:rFonts w:ascii="Impact" w:hAnsi="Impact" w:cs="Times New Roman"/>
                          <w:sz w:val="28"/>
                          <w:szCs w:val="28"/>
                        </w:rPr>
                        <w:t>Titular de continuación de artículo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03808" behindDoc="0" locked="0" layoutInCell="0" allowOverlap="1" wp14:anchorId="550668C3" wp14:editId="71EDEB9C">
                <wp:simplePos x="0" y="0"/>
                <wp:positionH relativeFrom="page">
                  <wp:posOffset>2489200</wp:posOffset>
                </wp:positionH>
                <wp:positionV relativeFrom="page">
                  <wp:posOffset>3282950</wp:posOffset>
                </wp:positionV>
                <wp:extent cx="1498600" cy="1377315"/>
                <wp:effectExtent l="0" t="0" r="0" b="0"/>
                <wp:wrapNone/>
                <wp:docPr id="31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37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53">
                        <w:txbxContent>
                          <w:p w:rsidR="00D310B6" w:rsidRPr="005B3790" w:rsidRDefault="00D310B6" w:rsidP="005B3790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Aunque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objetivo principal de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distribución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informativo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vender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productos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o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servicios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,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clave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del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éxito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es conseguir que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sea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útil para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lectores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  <w:p w:rsidR="00D310B6" w:rsidRPr="005B3790" w:rsidRDefault="00D310B6" w:rsidP="005B3790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  <w:p w:rsidR="00D310B6" w:rsidRPr="005B3790" w:rsidRDefault="00D310B6" w:rsidP="005B3790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medio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excelente para agregar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contenido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útil a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 noticias </w:t>
                            </w:r>
                            <w:proofErr w:type="gram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es</w:t>
                            </w:r>
                            <w:proofErr w:type="gram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desarrollar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y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sus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propios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artículos o incluir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calendario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 eventos y ofertas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especiales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para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promocionar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nuevo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producto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.</w:t>
                            </w:r>
                          </w:p>
                          <w:p w:rsidR="00D310B6" w:rsidRPr="005B3790" w:rsidRDefault="00D310B6" w:rsidP="005B3790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investigar </w:t>
                            </w:r>
                            <w:proofErr w:type="spellStart"/>
                            <w:proofErr w:type="gram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tema de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un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artículo y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obtener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artículos "de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relleno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"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World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Wide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Web.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escribir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sobre diversos temas, pero intente no </w:t>
                            </w:r>
                            <w:proofErr w:type="spellStart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>extenderse</w:t>
                            </w:r>
                            <w:proofErr w:type="spellEnd"/>
                            <w:r w:rsidRPr="005B3790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demasiado.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9" o:spid="_x0000_s1118" type="#_x0000_t202" style="position:absolute;margin-left:196pt;margin-top:258.5pt;width:118pt;height:108.45pt;z-index: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I7tAIAALU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" o:allowincell="f" filled="f" stroked="f">
                <v:textbox style="mso-next-textbox:#Text Box 261" inset="0,0,0,0">
                  <w:txbxContent>
                    <w:p w:rsidR="00D310B6" w:rsidRPr="005B3790" w:rsidRDefault="00D310B6" w:rsidP="005B3790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Aunque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objetivo principal de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la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distribución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de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un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boletín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informativo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sea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vender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productos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o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servicios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,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la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clave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del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éxito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de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un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boletín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es conseguir que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sea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útil para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los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lectores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  <w:p w:rsidR="00D310B6" w:rsidRPr="005B3790" w:rsidRDefault="00D310B6" w:rsidP="005B3790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</w:p>
                    <w:p w:rsidR="00D310B6" w:rsidRPr="005B3790" w:rsidRDefault="00D310B6" w:rsidP="005B3790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Un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medio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excelente para agregar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contenido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útil a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un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boletín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de noticias </w:t>
                      </w:r>
                      <w:proofErr w:type="gram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es</w:t>
                      </w:r>
                      <w:proofErr w:type="gram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desarrollar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y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escribir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sus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propios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artículos o incluir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un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calendario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de eventos y ofertas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especiales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para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promocionar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un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nuevo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producto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.</w:t>
                      </w:r>
                    </w:p>
                    <w:p w:rsidR="00D310B6" w:rsidRPr="005B3790" w:rsidRDefault="00D310B6" w:rsidP="005B3790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Puede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investigar </w:t>
                      </w:r>
                      <w:proofErr w:type="spellStart"/>
                      <w:proofErr w:type="gram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tema de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un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artículo y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obtener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artículos "de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relleno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"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en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el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World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Wide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Web.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Puede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escribir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sobre diversos temas, pero intente no </w:t>
                      </w:r>
                      <w:proofErr w:type="spellStart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>extenderse</w:t>
                      </w:r>
                      <w:proofErr w:type="spellEnd"/>
                      <w:r w:rsidRPr="005B3790">
                        <w:rPr>
                          <w:sz w:val="20"/>
                          <w:szCs w:val="20"/>
                          <w:lang w:val="pt-BR"/>
                        </w:rPr>
                        <w:t xml:space="preserve"> demasiado.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0" allowOverlap="1" wp14:anchorId="4F74B9A8" wp14:editId="4C0330C8">
                <wp:simplePos x="0" y="0"/>
                <wp:positionH relativeFrom="page">
                  <wp:posOffset>571500</wp:posOffset>
                </wp:positionH>
                <wp:positionV relativeFrom="page">
                  <wp:posOffset>5143500</wp:posOffset>
                </wp:positionV>
                <wp:extent cx="1619250" cy="640080"/>
                <wp:effectExtent l="0" t="0" r="0" b="0"/>
                <wp:wrapNone/>
                <wp:docPr id="30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9F7E31" w:rsidRDefault="00D310B6" w:rsidP="009F7E31">
                            <w:pPr>
                              <w:spacing w:after="60"/>
                              <w:jc w:val="center"/>
                              <w:rPr>
                                <w:sz w:val="22"/>
                              </w:rPr>
                            </w:pPr>
                            <w:r w:rsidRPr="009F7E31">
                              <w:rPr>
                                <w:sz w:val="22"/>
                                <w:szCs w:val="20"/>
                              </w:rPr>
                              <w:t>Estamos en Web</w:t>
                            </w:r>
                            <w:proofErr w:type="gramStart"/>
                            <w:r w:rsidRPr="009F7E31">
                              <w:rPr>
                                <w:sz w:val="22"/>
                                <w:szCs w:val="20"/>
                              </w:rPr>
                              <w:t>!</w:t>
                            </w:r>
                            <w:proofErr w:type="gramEnd"/>
                          </w:p>
                          <w:p w:rsidR="00D310B6" w:rsidRPr="009F7E31" w:rsidRDefault="00D310B6" w:rsidP="009F7E31">
                            <w:pPr>
                              <w:pStyle w:val="Ttulo5"/>
                              <w:jc w:val="center"/>
                              <w:rPr>
                                <w:rFonts w:ascii="Arial" w:hAnsi="Arial"/>
                                <w:color w:val="auto"/>
                                <w:lang w:val="pt-BR"/>
                              </w:rPr>
                            </w:pPr>
                            <w:proofErr w:type="spellStart"/>
                            <w:r w:rsidRPr="009F7E31">
                              <w:rPr>
                                <w:rFonts w:ascii="Arial" w:hAnsi="Arial"/>
                                <w:i/>
                                <w:iCs/>
                                <w:sz w:val="18"/>
                                <w:szCs w:val="20"/>
                                <w:lang w:val="pt-BR"/>
                              </w:rPr>
                              <w:t>Visítenos</w:t>
                            </w:r>
                            <w:proofErr w:type="spellEnd"/>
                            <w:r w:rsidRPr="009F7E31">
                              <w:rPr>
                                <w:rFonts w:ascii="Arial" w:hAnsi="Arial"/>
                                <w:i/>
                                <w:iCs/>
                                <w:sz w:val="18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9F7E31">
                              <w:rPr>
                                <w:rFonts w:ascii="Arial" w:hAnsi="Arial"/>
                                <w:i/>
                                <w:iCs/>
                                <w:sz w:val="18"/>
                                <w:szCs w:val="20"/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9F7E31">
                              <w:rPr>
                                <w:rFonts w:ascii="Arial" w:hAnsi="Arial"/>
                                <w:i/>
                                <w:iCs/>
                                <w:sz w:val="18"/>
                                <w:szCs w:val="20"/>
                                <w:lang w:val="pt-BR"/>
                              </w:rPr>
                              <w:t>:</w:t>
                            </w:r>
                          </w:p>
                          <w:p w:rsidR="00D310B6" w:rsidRPr="00446218" w:rsidRDefault="00D310B6" w:rsidP="009F7E31">
                            <w:pPr>
                              <w:spacing w:after="60"/>
                              <w:jc w:val="center"/>
                              <w:rPr>
                                <w:b/>
                                <w:bCs/>
                                <w:sz w:val="16"/>
                                <w:szCs w:val="20"/>
                                <w:lang w:val="pt-BR"/>
                              </w:rPr>
                            </w:pPr>
                            <w:r w:rsidRPr="00446218">
                              <w:rPr>
                                <w:b/>
                                <w:bCs/>
                                <w:sz w:val="16"/>
                                <w:szCs w:val="20"/>
                                <w:lang w:val="pt-BR"/>
                              </w:rPr>
                              <w:t>www.adatum.microsoft.com</w:t>
                            </w:r>
                          </w:p>
                          <w:p w:rsidR="00D310B6" w:rsidRPr="009F7E31" w:rsidRDefault="00D310B6" w:rsidP="009F7E31">
                            <w:pPr>
                              <w:spacing w:after="60"/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1" o:spid="_x0000_s1119" type="#_x0000_t202" style="position:absolute;margin-left:45pt;margin-top:405pt;width:127.5pt;height:50.4pt;z-index: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" o:allowincell="f" filled="f" stroked="f">
                <v:textbox inset="0,0,0,0">
                  <w:txbxContent>
                    <w:p w:rsidR="00D310B6" w:rsidRPr="009F7E31" w:rsidRDefault="00D310B6" w:rsidP="009F7E31">
                      <w:pPr>
                        <w:spacing w:after="60"/>
                        <w:jc w:val="center"/>
                        <w:rPr>
                          <w:sz w:val="22"/>
                        </w:rPr>
                      </w:pPr>
                      <w:r w:rsidRPr="009F7E31">
                        <w:rPr>
                          <w:sz w:val="22"/>
                          <w:szCs w:val="20"/>
                        </w:rPr>
                        <w:t>Estamos en Web</w:t>
                      </w:r>
                      <w:proofErr w:type="gramStart"/>
                      <w:r w:rsidRPr="009F7E31">
                        <w:rPr>
                          <w:sz w:val="22"/>
                          <w:szCs w:val="20"/>
                        </w:rPr>
                        <w:t>!</w:t>
                      </w:r>
                      <w:proofErr w:type="gramEnd"/>
                    </w:p>
                    <w:p w:rsidR="00D310B6" w:rsidRPr="009F7E31" w:rsidRDefault="00D310B6" w:rsidP="009F7E31">
                      <w:pPr>
                        <w:pStyle w:val="Ttulo5"/>
                        <w:jc w:val="center"/>
                        <w:rPr>
                          <w:rFonts w:ascii="Arial" w:hAnsi="Arial"/>
                          <w:color w:val="auto"/>
                          <w:lang w:val="pt-BR"/>
                        </w:rPr>
                      </w:pPr>
                      <w:proofErr w:type="spellStart"/>
                      <w:r w:rsidRPr="009F7E31">
                        <w:rPr>
                          <w:rFonts w:ascii="Arial" w:hAnsi="Arial"/>
                          <w:i/>
                          <w:iCs/>
                          <w:sz w:val="18"/>
                          <w:szCs w:val="20"/>
                          <w:lang w:val="pt-BR"/>
                        </w:rPr>
                        <w:t>Visítenos</w:t>
                      </w:r>
                      <w:proofErr w:type="spellEnd"/>
                      <w:r w:rsidRPr="009F7E31">
                        <w:rPr>
                          <w:rFonts w:ascii="Arial" w:hAnsi="Arial"/>
                          <w:i/>
                          <w:iCs/>
                          <w:sz w:val="18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9F7E31">
                        <w:rPr>
                          <w:rFonts w:ascii="Arial" w:hAnsi="Arial"/>
                          <w:i/>
                          <w:iCs/>
                          <w:sz w:val="18"/>
                          <w:szCs w:val="20"/>
                          <w:lang w:val="pt-BR"/>
                        </w:rPr>
                        <w:t>en</w:t>
                      </w:r>
                      <w:proofErr w:type="spellEnd"/>
                      <w:r w:rsidRPr="009F7E31">
                        <w:rPr>
                          <w:rFonts w:ascii="Arial" w:hAnsi="Arial"/>
                          <w:i/>
                          <w:iCs/>
                          <w:sz w:val="18"/>
                          <w:szCs w:val="20"/>
                          <w:lang w:val="pt-BR"/>
                        </w:rPr>
                        <w:t>:</w:t>
                      </w:r>
                    </w:p>
                    <w:p w:rsidR="00D310B6" w:rsidRPr="00446218" w:rsidRDefault="00D310B6" w:rsidP="009F7E31">
                      <w:pPr>
                        <w:spacing w:after="60"/>
                        <w:jc w:val="center"/>
                        <w:rPr>
                          <w:b/>
                          <w:bCs/>
                          <w:sz w:val="16"/>
                          <w:szCs w:val="20"/>
                          <w:lang w:val="pt-BR"/>
                        </w:rPr>
                      </w:pPr>
                      <w:r w:rsidRPr="00446218">
                        <w:rPr>
                          <w:b/>
                          <w:bCs/>
                          <w:sz w:val="16"/>
                          <w:szCs w:val="20"/>
                          <w:lang w:val="pt-BR"/>
                        </w:rPr>
                        <w:t>www.adatum.microsoft.com</w:t>
                      </w:r>
                    </w:p>
                    <w:p w:rsidR="00D310B6" w:rsidRPr="009F7E31" w:rsidRDefault="00D310B6" w:rsidP="009F7E31">
                      <w:pPr>
                        <w:spacing w:after="60"/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1733ED3" wp14:editId="2D3DFA26">
                <wp:simplePos x="0" y="0"/>
                <wp:positionH relativeFrom="page">
                  <wp:posOffset>2476500</wp:posOffset>
                </wp:positionH>
                <wp:positionV relativeFrom="page">
                  <wp:posOffset>4800600</wp:posOffset>
                </wp:positionV>
                <wp:extent cx="4800600" cy="210185"/>
                <wp:effectExtent l="0" t="0" r="0" b="0"/>
                <wp:wrapNone/>
                <wp:docPr id="29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2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5B3790" w:rsidRDefault="00D310B6" w:rsidP="005B3790">
                            <w:pPr>
                              <w:rPr>
                                <w:rFonts w:ascii="Impact" w:hAnsi="Impact" w:cs="Times New Roman"/>
                                <w:i/>
                              </w:rPr>
                            </w:pPr>
                            <w:r w:rsidRPr="005B3790">
                              <w:rPr>
                                <w:rFonts w:ascii="Impact" w:hAnsi="Impact" w:cs="Times New Roman"/>
                                <w:i/>
                              </w:rPr>
                              <w:t>Acerca de nuestra organización…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8" o:spid="_x0000_s1120" type="#_x0000_t202" style="position:absolute;margin-left:195pt;margin-top:378pt;width:378pt;height:16.55pt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oZnswIAALQ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" filled="f" stroked="f">
                <v:textbox inset="0,0,0,0">
                  <w:txbxContent>
                    <w:p w:rsidR="00D310B6" w:rsidRPr="005B3790" w:rsidRDefault="00D310B6" w:rsidP="005B3790">
                      <w:pPr>
                        <w:rPr>
                          <w:rFonts w:ascii="Impact" w:hAnsi="Impact" w:cs="Times New Roman"/>
                          <w:i/>
                        </w:rPr>
                      </w:pPr>
                      <w:r w:rsidRPr="005B3790">
                        <w:rPr>
                          <w:rFonts w:ascii="Impact" w:hAnsi="Impact" w:cs="Times New Roman"/>
                          <w:i/>
                        </w:rPr>
                        <w:t>Acerca de nuestra organización…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DB240F2" wp14:editId="7A726624">
                <wp:simplePos x="0" y="0"/>
                <wp:positionH relativeFrom="page">
                  <wp:posOffset>777240</wp:posOffset>
                </wp:positionH>
                <wp:positionV relativeFrom="page">
                  <wp:posOffset>5029200</wp:posOffset>
                </wp:positionV>
                <wp:extent cx="1280160" cy="0"/>
                <wp:effectExtent l="0" t="0" r="0" b="0"/>
                <wp:wrapNone/>
                <wp:docPr id="28" name="RE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0160" cy="0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3333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REC 17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1.2pt,396pt" to="162pt,3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" strokecolor="#330" strokeweight="4pt">
                <w10:wrap anchorx="page" anchory="page"/>
              </v:line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5784E" wp14:editId="5FA4FA50">
                <wp:simplePos x="0" y="0"/>
                <wp:positionH relativeFrom="page">
                  <wp:posOffset>2463800</wp:posOffset>
                </wp:positionH>
                <wp:positionV relativeFrom="page">
                  <wp:posOffset>5143500</wp:posOffset>
                </wp:positionV>
                <wp:extent cx="1498600" cy="1143000"/>
                <wp:effectExtent l="0" t="0" r="0" b="0"/>
                <wp:wrapNone/>
                <wp:docPr id="27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57">
                        <w:txbxContent>
                          <w:p w:rsidR="00D310B6" w:rsidRPr="003B0498" w:rsidRDefault="00D310B6" w:rsidP="003B0498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Piense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el</w:t>
                            </w:r>
                            <w:proofErr w:type="spellEnd"/>
                            <w:proofErr w:type="gram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artículo y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pregúntese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si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la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imagen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refuerza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mensaje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que está intentando transmitir. Evite </w:t>
                            </w:r>
                            <w:proofErr w:type="spellStart"/>
                            <w:proofErr w:type="gram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la</w:t>
                            </w:r>
                            <w:proofErr w:type="spellEnd"/>
                            <w:proofErr w:type="gram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selección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imágenes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que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parezcan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estar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fuera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 contexto.</w:t>
                            </w:r>
                          </w:p>
                          <w:p w:rsidR="00D310B6" w:rsidRPr="003B0498" w:rsidRDefault="00D310B6" w:rsidP="003B0498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elegir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entre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los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miles</w:t>
                            </w:r>
                            <w:proofErr w:type="spellEnd"/>
                            <w:proofErr w:type="gram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de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imágenes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prediseñadas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que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le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ofrece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Microsoft e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importarlas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en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el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boletín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.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Existen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varias</w:t>
                            </w:r>
                            <w:proofErr w:type="gram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herramientas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que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puede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utilizar para </w:t>
                            </w:r>
                            <w:proofErr w:type="spellStart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>dibujar</w:t>
                            </w:r>
                            <w:proofErr w:type="spellEnd"/>
                            <w:r w:rsidRPr="003B0498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 formas y símbolos.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5" o:spid="_x0000_s1121" type="#_x0000_t202" style="position:absolute;margin-left:194pt;margin-top:405pt;width:118pt;height:90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" filled="f" stroked="f">
                <v:textbox style="mso-next-textbox:#Text Box 256" inset="0,0,0,0">
                  <w:txbxContent>
                    <w:p w:rsidR="00D310B6" w:rsidRPr="003B0498" w:rsidRDefault="00D310B6" w:rsidP="003B0498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Piense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en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el</w:t>
                      </w:r>
                      <w:proofErr w:type="spellEnd"/>
                      <w:proofErr w:type="gram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artículo y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pregúntese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si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la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imagen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refuerza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el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mensaje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que está intentando transmitir. Evite </w:t>
                      </w:r>
                      <w:proofErr w:type="spellStart"/>
                      <w:proofErr w:type="gram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la</w:t>
                      </w:r>
                      <w:proofErr w:type="spellEnd"/>
                      <w:proofErr w:type="gram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selección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de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imágenes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que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parezcan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estar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fuera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de contexto.</w:t>
                      </w:r>
                    </w:p>
                    <w:p w:rsidR="00D310B6" w:rsidRPr="003B0498" w:rsidRDefault="00D310B6" w:rsidP="003B0498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Puede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elegir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entre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los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miles</w:t>
                      </w:r>
                      <w:proofErr w:type="spellEnd"/>
                      <w:proofErr w:type="gram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de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imágenes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prediseñadas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que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le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ofrece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Microsoft e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importarlas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en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el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boletín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.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Existen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gram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varias</w:t>
                      </w:r>
                      <w:proofErr w:type="gram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herramientas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que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puede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utilizar para </w:t>
                      </w:r>
                      <w:proofErr w:type="spellStart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>dibujar</w:t>
                      </w:r>
                      <w:proofErr w:type="spellEnd"/>
                      <w:r w:rsidRPr="003B0498">
                        <w:rPr>
                          <w:sz w:val="20"/>
                          <w:szCs w:val="20"/>
                          <w:lang w:val="pt-BR"/>
                        </w:rPr>
                        <w:t xml:space="preserve"> formas y símbolos.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723AED2" wp14:editId="0EF68D60">
                <wp:simplePos x="0" y="0"/>
                <wp:positionH relativeFrom="page">
                  <wp:posOffset>4114800</wp:posOffset>
                </wp:positionH>
                <wp:positionV relativeFrom="page">
                  <wp:posOffset>5143500</wp:posOffset>
                </wp:positionV>
                <wp:extent cx="1498600" cy="1028700"/>
                <wp:effectExtent l="0" t="0" r="0" b="0"/>
                <wp:wrapNone/>
                <wp:docPr id="2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57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6" o:spid="_x0000_s1122" type="#_x0000_t202" style="position:absolute;margin-left:324pt;margin-top:405pt;width:118pt;height:81pt;z-index:2517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" filled="f" stroked="f">
                <v:textbox style="mso-next-textbox:#Text Box 257" inset="0,0,0,0">
                  <w:txbxContent/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39A629C" wp14:editId="74C5C021">
                <wp:simplePos x="0" y="0"/>
                <wp:positionH relativeFrom="page">
                  <wp:posOffset>5765800</wp:posOffset>
                </wp:positionH>
                <wp:positionV relativeFrom="page">
                  <wp:posOffset>5143500</wp:posOffset>
                </wp:positionV>
                <wp:extent cx="1498600" cy="1028700"/>
                <wp:effectExtent l="0" t="0" r="0" b="0"/>
                <wp:wrapNone/>
                <wp:docPr id="25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57" seq="2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7" o:spid="_x0000_s1123" type="#_x0000_t202" style="position:absolute;margin-left:454pt;margin-top:405pt;width:118pt;height:81pt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" filled="f" stroked="f">
                <v:textbox inset="0,0,0,0">
                  <w:txbxContent/>
                </v:textbox>
                <w10:wrap anchorx="page" anchory="page"/>
              </v:shape>
            </w:pict>
          </mc:Fallback>
        </mc:AlternateContent>
      </w:r>
    </w:p>
    <w:p w:rsidR="003B3D5E" w:rsidRDefault="003B3D5E"/>
    <w:p w:rsidR="003B3D5E" w:rsidRDefault="003B3D5E"/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48512" behindDoc="1" locked="0" layoutInCell="0" allowOverlap="1" wp14:anchorId="61689A70" wp14:editId="04F99C9F">
                <wp:simplePos x="0" y="0"/>
                <wp:positionH relativeFrom="page">
                  <wp:posOffset>571500</wp:posOffset>
                </wp:positionH>
                <wp:positionV relativeFrom="page">
                  <wp:posOffset>6286500</wp:posOffset>
                </wp:positionV>
                <wp:extent cx="1600200" cy="141605"/>
                <wp:effectExtent l="0" t="0" r="0" b="0"/>
                <wp:wrapNone/>
                <wp:docPr id="24" name="COM 8" descr="Rectángulo de diseñ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141605"/>
                        </a:xfrm>
                        <a:prstGeom prst="rect">
                          <a:avLst/>
                        </a:prstGeom>
                        <a:solidFill>
                          <a:srgbClr val="C2C2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COM 8" o:spid="_x0000_s1026" alt="Descripción: Rectángulo de diseño" style="position:absolute;margin-left:45pt;margin-top:495pt;width:126pt;height:11.15pt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" o:allowincell="f" fillcolor="#c2c2ae" stroked="f" strokeweight="0">
                <w10:wrap anchorx="page" anchory="page"/>
              </v:rect>
            </w:pict>
          </mc:Fallback>
        </mc:AlternateContent>
      </w:r>
    </w:p>
    <w:p w:rsidR="003B3D5E" w:rsidRDefault="003B3D5E"/>
    <w:p w:rsidR="003B3D5E" w:rsidRDefault="003B3D5E"/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07552" behindDoc="1" locked="0" layoutInCell="0" allowOverlap="1" wp14:anchorId="76FA42BF" wp14:editId="79DF820F">
                <wp:simplePos x="0" y="0"/>
                <wp:positionH relativeFrom="page">
                  <wp:posOffset>470535</wp:posOffset>
                </wp:positionH>
                <wp:positionV relativeFrom="page">
                  <wp:posOffset>6430645</wp:posOffset>
                </wp:positionV>
                <wp:extent cx="6858000" cy="0"/>
                <wp:effectExtent l="0" t="0" r="0" b="0"/>
                <wp:wrapNone/>
                <wp:docPr id="2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3175" cap="rnd">
                          <a:solidFill>
                            <a:srgbClr val="C0C0C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-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.05pt,506.35pt" to="577.05pt,50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" o:allowincell="f" strokecolor="silver" strokeweight=".25pt">
                <v:stroke dashstyle="1 1" endcap="round"/>
                <w10:wrap anchorx="page" anchory="page"/>
              </v:line>
            </w:pict>
          </mc:Fallback>
        </mc:AlternateContent>
      </w:r>
    </w:p>
    <w:p w:rsidR="003B3D5E" w:rsidRDefault="00704D82"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8688" behindDoc="0" locked="0" layoutInCell="0" allowOverlap="1" wp14:anchorId="0E8D7037" wp14:editId="63169DB5">
                <wp:simplePos x="0" y="0"/>
                <wp:positionH relativeFrom="column">
                  <wp:posOffset>5943600</wp:posOffset>
                </wp:positionH>
                <wp:positionV relativeFrom="paragraph">
                  <wp:posOffset>46355</wp:posOffset>
                </wp:positionV>
                <wp:extent cx="685800" cy="571500"/>
                <wp:effectExtent l="0" t="0" r="0" b="0"/>
                <wp:wrapNone/>
                <wp:docPr id="22" name="Text Box 254" descr="Stamp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  <a:solidFill>
                          <a:srgbClr val="C0C0C0">
                            <a:alpha val="49001"/>
                          </a:srgbClr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0B6" w:rsidRDefault="00D310B6" w:rsidP="009F7E3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4" o:spid="_x0000_s1124" type="#_x0000_t202" alt="Descripción: Stamp" style="position:absolute;margin-left:468pt;margin-top:3.65pt;width:54pt;height:4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" o:allowincell="f" fillcolor="silver" strokecolor="gray">
                <v:fill opacity="32125f"/>
                <v:textbox>
                  <w:txbxContent>
                    <w:p w:rsidR="00D310B6" w:rsidRDefault="00D310B6" w:rsidP="009F7E31"/>
                  </w:txbxContent>
                </v:textbox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7664" behindDoc="0" locked="0" layoutInCell="0" allowOverlap="1" wp14:anchorId="75AD1DA4" wp14:editId="0D570435">
                <wp:simplePos x="0" y="0"/>
                <wp:positionH relativeFrom="page">
                  <wp:posOffset>3366135</wp:posOffset>
                </wp:positionH>
                <wp:positionV relativeFrom="page">
                  <wp:posOffset>8117840</wp:posOffset>
                </wp:positionV>
                <wp:extent cx="2463165" cy="911860"/>
                <wp:effectExtent l="0" t="0" r="0" b="0"/>
                <wp:wrapNone/>
                <wp:docPr id="21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165" cy="911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9F7E31" w:rsidRDefault="00D310B6" w:rsidP="009F7E31">
                            <w:pPr>
                              <w:spacing w:after="60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F7E31">
                              <w:rPr>
                                <w:b/>
                                <w:bCs/>
                                <w:lang w:val="fr-FR"/>
                              </w:rPr>
                              <w:t>NOMBRE DE LA COMPAÑIA</w:t>
                            </w:r>
                          </w:p>
                          <w:p w:rsidR="00D310B6" w:rsidRPr="009F7E31" w:rsidRDefault="00D310B6" w:rsidP="009F7E31">
                            <w:pPr>
                              <w:spacing w:after="60"/>
                              <w:rPr>
                                <w:b/>
                                <w:bCs/>
                                <w:sz w:val="22"/>
                                <w:szCs w:val="20"/>
                                <w:lang w:val="fr-FR"/>
                              </w:rPr>
                            </w:pPr>
                            <w:r w:rsidRPr="009F7E31">
                              <w:rPr>
                                <w:b/>
                                <w:bCs/>
                                <w:lang w:val="fr-FR"/>
                              </w:rPr>
                              <w:t>DIRECCION 1</w:t>
                            </w:r>
                          </w:p>
                          <w:p w:rsidR="00D310B6" w:rsidRPr="002C4AA3" w:rsidRDefault="00D310B6" w:rsidP="009F7E31">
                            <w:pPr>
                              <w:rPr>
                                <w:b/>
                                <w:bCs/>
                                <w:lang w:val="pt-BR"/>
                              </w:rPr>
                            </w:pPr>
                            <w:r w:rsidRPr="002C4AA3">
                              <w:rPr>
                                <w:b/>
                                <w:bCs/>
                                <w:lang w:val="pt-BR"/>
                              </w:rPr>
                              <w:t>CIUDAD, ESTADO [NÚM DE CÓDIGO POSTAL</w:t>
                            </w:r>
                            <w:proofErr w:type="gramStart"/>
                            <w:r w:rsidRPr="002C4AA3">
                              <w:rPr>
                                <w:b/>
                                <w:bCs/>
                                <w:lang w:val="pt-BR"/>
                              </w:rPr>
                              <w:t>]</w:t>
                            </w:r>
                            <w:proofErr w:type="gramEnd"/>
                          </w:p>
                          <w:p w:rsidR="00D310B6" w:rsidRPr="006C5AE9" w:rsidRDefault="00D310B6" w:rsidP="009F7E3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3" o:spid="_x0000_s1125" type="#_x0000_t202" style="position:absolute;margin-left:265.05pt;margin-top:639.2pt;width:193.95pt;height:71.8pt;z-index: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" o:allowincell="f" filled="f" stroked="f">
                <v:textbox inset="0,0,0,0">
                  <w:txbxContent>
                    <w:p w:rsidR="00D310B6" w:rsidRPr="009F7E31" w:rsidRDefault="00D310B6" w:rsidP="009F7E31">
                      <w:pPr>
                        <w:spacing w:after="60"/>
                        <w:rPr>
                          <w:b/>
                          <w:bCs/>
                          <w:lang w:val="fr-FR"/>
                        </w:rPr>
                      </w:pPr>
                      <w:r w:rsidRPr="009F7E31">
                        <w:rPr>
                          <w:b/>
                          <w:bCs/>
                          <w:lang w:val="fr-FR"/>
                        </w:rPr>
                        <w:t>NOMBRE DE LA COMPAÑIA</w:t>
                      </w:r>
                    </w:p>
                    <w:p w:rsidR="00D310B6" w:rsidRPr="009F7E31" w:rsidRDefault="00D310B6" w:rsidP="009F7E31">
                      <w:pPr>
                        <w:spacing w:after="60"/>
                        <w:rPr>
                          <w:b/>
                          <w:bCs/>
                          <w:sz w:val="22"/>
                          <w:szCs w:val="20"/>
                          <w:lang w:val="fr-FR"/>
                        </w:rPr>
                      </w:pPr>
                      <w:r w:rsidRPr="009F7E31">
                        <w:rPr>
                          <w:b/>
                          <w:bCs/>
                          <w:lang w:val="fr-FR"/>
                        </w:rPr>
                        <w:t>DIRECCION 1</w:t>
                      </w:r>
                    </w:p>
                    <w:p w:rsidR="00D310B6" w:rsidRPr="002C4AA3" w:rsidRDefault="00D310B6" w:rsidP="009F7E31">
                      <w:pPr>
                        <w:rPr>
                          <w:b/>
                          <w:bCs/>
                          <w:lang w:val="pt-BR"/>
                        </w:rPr>
                      </w:pPr>
                      <w:r w:rsidRPr="002C4AA3">
                        <w:rPr>
                          <w:b/>
                          <w:bCs/>
                          <w:lang w:val="pt-BR"/>
                        </w:rPr>
                        <w:t>CIUDAD, ESTADO [NÚM DE CÓDIGO POSTAL</w:t>
                      </w:r>
                      <w:proofErr w:type="gramStart"/>
                      <w:r w:rsidRPr="002C4AA3">
                        <w:rPr>
                          <w:b/>
                          <w:bCs/>
                          <w:lang w:val="pt-BR"/>
                        </w:rPr>
                        <w:t>]</w:t>
                      </w:r>
                      <w:proofErr w:type="gramEnd"/>
                    </w:p>
                    <w:p w:rsidR="00D310B6" w:rsidRPr="006C5AE9" w:rsidRDefault="00D310B6" w:rsidP="009F7E31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CO" w:bidi="ar-SA"/>
        </w:rPr>
        <mc:AlternateContent>
          <mc:Choice Requires="wps">
            <w:drawing>
              <wp:anchor distT="0" distB="0" distL="114300" distR="114300" simplePos="0" relativeHeight="251696640" behindDoc="0" locked="0" layoutInCell="0" allowOverlap="1" wp14:anchorId="5E4920D2" wp14:editId="367D01A4">
                <wp:simplePos x="0" y="0"/>
                <wp:positionH relativeFrom="page">
                  <wp:posOffset>483235</wp:posOffset>
                </wp:positionH>
                <wp:positionV relativeFrom="page">
                  <wp:posOffset>6835140</wp:posOffset>
                </wp:positionV>
                <wp:extent cx="1600200" cy="1280160"/>
                <wp:effectExtent l="0" t="0" r="0" b="0"/>
                <wp:wrapNone/>
                <wp:docPr id="20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10B6" w:rsidRPr="009F7E31" w:rsidRDefault="00D310B6" w:rsidP="009F7E31">
                            <w:pPr>
                              <w:spacing w:after="60"/>
                              <w:jc w:val="center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F7E31">
                              <w:rPr>
                                <w:b/>
                                <w:bCs/>
                                <w:lang w:val="fr-FR"/>
                              </w:rPr>
                              <w:t xml:space="preserve">Nombre de la </w:t>
                            </w:r>
                            <w:proofErr w:type="spellStart"/>
                            <w:r w:rsidRPr="009F7E31">
                              <w:rPr>
                                <w:b/>
                                <w:bCs/>
                                <w:lang w:val="fr-FR"/>
                              </w:rPr>
                              <w:t>compañía</w:t>
                            </w:r>
                            <w:proofErr w:type="spellEnd"/>
                          </w:p>
                          <w:p w:rsidR="00D310B6" w:rsidRPr="009F7E31" w:rsidRDefault="00D310B6" w:rsidP="009F7E31">
                            <w:pPr>
                              <w:spacing w:after="60"/>
                              <w:jc w:val="center"/>
                              <w:rPr>
                                <w:sz w:val="22"/>
                                <w:szCs w:val="20"/>
                                <w:lang w:val="fr-FR"/>
                              </w:rPr>
                            </w:pPr>
                            <w:proofErr w:type="spellStart"/>
                            <w:r w:rsidRPr="009F7E31">
                              <w:rPr>
                                <w:lang w:val="fr-FR"/>
                              </w:rPr>
                              <w:t>Dirección</w:t>
                            </w:r>
                            <w:proofErr w:type="spellEnd"/>
                            <w:r w:rsidRPr="009F7E31">
                              <w:rPr>
                                <w:lang w:val="fr-FR"/>
                              </w:rPr>
                              <w:t xml:space="preserve"> 1</w:t>
                            </w:r>
                          </w:p>
                          <w:p w:rsidR="00D310B6" w:rsidRPr="00446218" w:rsidRDefault="00D310B6" w:rsidP="009F7E3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446218">
                              <w:rPr>
                                <w:lang w:val="pt-BR"/>
                              </w:rPr>
                              <w:t>Dirección</w:t>
                            </w:r>
                            <w:proofErr w:type="spellEnd"/>
                            <w:r w:rsidRPr="00446218">
                              <w:rPr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 w:rsidRPr="00446218">
                              <w:rPr>
                                <w:lang w:val="pt-BR"/>
                              </w:rPr>
                              <w:t>2</w:t>
                            </w:r>
                            <w:proofErr w:type="gramEnd"/>
                          </w:p>
                          <w:p w:rsidR="00D310B6" w:rsidRPr="002C4AA3" w:rsidRDefault="00D310B6" w:rsidP="009F7E3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2C4AA3">
                              <w:rPr>
                                <w:lang w:val="pt-BR"/>
                              </w:rPr>
                              <w:t>Ciudad</w:t>
                            </w:r>
                            <w:proofErr w:type="spellEnd"/>
                            <w:r w:rsidRPr="002C4AA3">
                              <w:rPr>
                                <w:lang w:val="pt-BR"/>
                              </w:rPr>
                              <w:t>, Estado [</w:t>
                            </w:r>
                            <w:proofErr w:type="spellStart"/>
                            <w:r w:rsidRPr="002C4AA3">
                              <w:rPr>
                                <w:lang w:val="pt-BR"/>
                              </w:rPr>
                              <w:t>núm</w:t>
                            </w:r>
                            <w:proofErr w:type="spellEnd"/>
                            <w:r w:rsidRPr="002C4AA3">
                              <w:rPr>
                                <w:lang w:val="pt-BR"/>
                              </w:rPr>
                              <w:t xml:space="preserve"> de código postal</w:t>
                            </w:r>
                            <w:proofErr w:type="gramStart"/>
                            <w:r w:rsidRPr="002C4AA3">
                              <w:rPr>
                                <w:lang w:val="pt-BR"/>
                              </w:rPr>
                              <w:t>]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2" o:spid="_x0000_s1126" type="#_x0000_t202" style="position:absolute;margin-left:38.05pt;margin-top:538.2pt;width:126pt;height:100.8pt;z-index:2516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" o:allowincell="f" filled="f" stroked="f">
                <v:textbox inset="0,0,0,0">
                  <w:txbxContent>
                    <w:p w:rsidR="00D310B6" w:rsidRPr="009F7E31" w:rsidRDefault="00D310B6" w:rsidP="009F7E31">
                      <w:pPr>
                        <w:spacing w:after="60"/>
                        <w:jc w:val="center"/>
                        <w:rPr>
                          <w:b/>
                          <w:bCs/>
                          <w:lang w:val="fr-FR"/>
                        </w:rPr>
                      </w:pPr>
                      <w:r w:rsidRPr="009F7E31">
                        <w:rPr>
                          <w:b/>
                          <w:bCs/>
                          <w:lang w:val="fr-FR"/>
                        </w:rPr>
                        <w:t xml:space="preserve">Nombre de la </w:t>
                      </w:r>
                      <w:proofErr w:type="spellStart"/>
                      <w:r w:rsidRPr="009F7E31">
                        <w:rPr>
                          <w:b/>
                          <w:bCs/>
                          <w:lang w:val="fr-FR"/>
                        </w:rPr>
                        <w:t>compañía</w:t>
                      </w:r>
                      <w:proofErr w:type="spellEnd"/>
                    </w:p>
                    <w:p w:rsidR="00D310B6" w:rsidRPr="009F7E31" w:rsidRDefault="00D310B6" w:rsidP="009F7E31">
                      <w:pPr>
                        <w:spacing w:after="60"/>
                        <w:jc w:val="center"/>
                        <w:rPr>
                          <w:sz w:val="22"/>
                          <w:szCs w:val="20"/>
                          <w:lang w:val="fr-FR"/>
                        </w:rPr>
                      </w:pPr>
                      <w:proofErr w:type="spellStart"/>
                      <w:r w:rsidRPr="009F7E31">
                        <w:rPr>
                          <w:lang w:val="fr-FR"/>
                        </w:rPr>
                        <w:t>Dirección</w:t>
                      </w:r>
                      <w:proofErr w:type="spellEnd"/>
                      <w:r w:rsidRPr="009F7E31">
                        <w:rPr>
                          <w:lang w:val="fr-FR"/>
                        </w:rPr>
                        <w:t xml:space="preserve"> 1</w:t>
                      </w:r>
                    </w:p>
                    <w:p w:rsidR="00D310B6" w:rsidRPr="00446218" w:rsidRDefault="00D310B6" w:rsidP="009F7E31">
                      <w:pPr>
                        <w:jc w:val="center"/>
                        <w:rPr>
                          <w:lang w:val="pt-BR"/>
                        </w:rPr>
                      </w:pPr>
                      <w:proofErr w:type="spellStart"/>
                      <w:r w:rsidRPr="00446218">
                        <w:rPr>
                          <w:lang w:val="pt-BR"/>
                        </w:rPr>
                        <w:t>Dirección</w:t>
                      </w:r>
                      <w:proofErr w:type="spellEnd"/>
                      <w:r w:rsidRPr="00446218">
                        <w:rPr>
                          <w:lang w:val="pt-BR"/>
                        </w:rPr>
                        <w:t xml:space="preserve"> </w:t>
                      </w:r>
                      <w:proofErr w:type="gramStart"/>
                      <w:r w:rsidRPr="00446218">
                        <w:rPr>
                          <w:lang w:val="pt-BR"/>
                        </w:rPr>
                        <w:t>2</w:t>
                      </w:r>
                      <w:proofErr w:type="gramEnd"/>
                    </w:p>
                    <w:p w:rsidR="00D310B6" w:rsidRPr="002C4AA3" w:rsidRDefault="00D310B6" w:rsidP="009F7E31">
                      <w:pPr>
                        <w:jc w:val="center"/>
                        <w:rPr>
                          <w:lang w:val="pt-BR"/>
                        </w:rPr>
                      </w:pPr>
                      <w:proofErr w:type="spellStart"/>
                      <w:r w:rsidRPr="002C4AA3">
                        <w:rPr>
                          <w:lang w:val="pt-BR"/>
                        </w:rPr>
                        <w:t>Ciudad</w:t>
                      </w:r>
                      <w:proofErr w:type="spellEnd"/>
                      <w:r w:rsidRPr="002C4AA3">
                        <w:rPr>
                          <w:lang w:val="pt-BR"/>
                        </w:rPr>
                        <w:t>, Estado [</w:t>
                      </w:r>
                      <w:proofErr w:type="spellStart"/>
                      <w:r w:rsidRPr="002C4AA3">
                        <w:rPr>
                          <w:lang w:val="pt-BR"/>
                        </w:rPr>
                        <w:t>núm</w:t>
                      </w:r>
                      <w:proofErr w:type="spellEnd"/>
                      <w:r w:rsidRPr="002C4AA3">
                        <w:rPr>
                          <w:lang w:val="pt-BR"/>
                        </w:rPr>
                        <w:t xml:space="preserve"> de código postal</w:t>
                      </w:r>
                      <w:proofErr w:type="gramStart"/>
                      <w:r w:rsidRPr="002C4AA3">
                        <w:rPr>
                          <w:lang w:val="pt-BR"/>
                        </w:rPr>
                        <w:t>]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B3D5E" w:rsidSect="00327A6D">
      <w:headerReference w:type="even" r:id="rId26"/>
      <w:footerReference w:type="even" r:id="rId27"/>
      <w:pgSz w:w="11907" w:h="16839"/>
      <w:pgMar w:top="1440" w:right="540" w:bottom="1440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2EE" w:rsidRDefault="000512EE">
      <w:r>
        <w:separator/>
      </w:r>
    </w:p>
  </w:endnote>
  <w:endnote w:type="continuationSeparator" w:id="0">
    <w:p w:rsidR="000512EE" w:rsidRDefault="00051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0B6" w:rsidRDefault="00704D82">
    <w:pPr>
      <w:pStyle w:val="Piedepgina"/>
    </w:pP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96AD73E" wp14:editId="12D06E1F">
              <wp:simplePos x="0" y="0"/>
              <wp:positionH relativeFrom="page">
                <wp:posOffset>758190</wp:posOffset>
              </wp:positionH>
              <wp:positionV relativeFrom="page">
                <wp:posOffset>9363075</wp:posOffset>
              </wp:positionV>
              <wp:extent cx="1847850" cy="222885"/>
              <wp:effectExtent l="0" t="0" r="0" b="0"/>
              <wp:wrapNone/>
              <wp:docPr id="9" name="COM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7850" cy="222885"/>
                      </a:xfrm>
                      <a:prstGeom prst="rect">
                        <a:avLst/>
                      </a:prstGeom>
                      <a:solidFill>
                        <a:srgbClr val="C2C2A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COM 7" o:spid="_x0000_s1026" style="position:absolute;margin-left:59.7pt;margin-top:737.25pt;width:145.5pt;height:17.5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" fillcolor="#c2c2ae" stroked="f" strokeweight="0">
              <w10:wrap anchorx="page" anchory="page"/>
            </v:rect>
          </w:pict>
        </mc:Fallback>
      </mc:AlternateContent>
    </w: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611D53D5" wp14:editId="3D25F18A">
              <wp:simplePos x="0" y="0"/>
              <wp:positionH relativeFrom="page">
                <wp:posOffset>448310</wp:posOffset>
              </wp:positionH>
              <wp:positionV relativeFrom="page">
                <wp:posOffset>9467215</wp:posOffset>
              </wp:positionV>
              <wp:extent cx="6830695" cy="0"/>
              <wp:effectExtent l="0" t="0" r="0" b="0"/>
              <wp:wrapNone/>
              <wp:docPr id="8" name="REC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306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6666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REC 1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.3pt,745.45pt" to="573.15pt,7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" o:allowincell="f" strokecolor="#663" strokeweight="2pt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0B6" w:rsidRDefault="00704D82">
    <w:pPr>
      <w:pStyle w:val="Piedepgina"/>
    </w:pPr>
    <w:r>
      <w:rPr>
        <w:noProof/>
        <w:lang w:eastAsia="es-CO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B008D5" wp14:editId="434FBB14">
              <wp:simplePos x="0" y="0"/>
              <wp:positionH relativeFrom="column">
                <wp:posOffset>1807210</wp:posOffset>
              </wp:positionH>
              <wp:positionV relativeFrom="paragraph">
                <wp:posOffset>99060</wp:posOffset>
              </wp:positionV>
              <wp:extent cx="5181600" cy="222885"/>
              <wp:effectExtent l="0" t="0" r="0" b="0"/>
              <wp:wrapNone/>
              <wp:docPr id="5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181600" cy="222885"/>
                        <a:chOff x="3326" y="14760"/>
                        <a:chExt cx="8160" cy="351"/>
                      </a:xfrm>
                    </wpg:grpSpPr>
                    <wps:wsp>
                      <wps:cNvPr id="6" name="COM 1"/>
                      <wps:cNvSpPr>
                        <a:spLocks noChangeArrowheads="1"/>
                      </wps:cNvSpPr>
                      <wps:spPr bwMode="auto">
                        <a:xfrm>
                          <a:off x="8100" y="14760"/>
                          <a:ext cx="2910" cy="351"/>
                        </a:xfrm>
                        <a:prstGeom prst="rect">
                          <a:avLst/>
                        </a:prstGeom>
                        <a:solidFill>
                          <a:srgbClr val="C2C2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 1"/>
                      <wps:cNvCnPr/>
                      <wps:spPr bwMode="auto">
                        <a:xfrm>
                          <a:off x="3326" y="14924"/>
                          <a:ext cx="816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6666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" o:spid="_x0000_s1026" style="position:absolute;margin-left:142.3pt;margin-top:7.8pt;width:408pt;height:17.55pt;z-index:251662336" coordorigin="3326,14760" coordsize="8160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">
              <v:rect id="COM 1" o:spid="_x0000_s1027" style="position:absolute;left:8100;top:14760;width:2910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3W3cAA&#10;AADaAAAADwAAAGRycy9kb3ducmV2LnhtbESPQYvCMBSE78L+h/AEb5roQdxqlHWposdVf8CjedsW&#10;m5eSpLX+eyMs7HGYmW+YzW6wjejJh9qxhvlMgSAunKm51HC7HqYrECEiG2wck4YnBdhtP0YbzIx7&#10;8A/1l1iKBOGQoYYqxjaTMhQVWQwz1xIn79d5izFJX0rj8ZHgtpELpZbSYs1pocKWvisq7pfOasjd&#10;XvmzOhyPeXefn/LPjsOTtJ6Mh681iEhD/A//tU9GwxLeV9IN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N3W3cAAAADaAAAADwAAAAAAAAAAAAAAAACYAgAAZHJzL2Rvd25y&#10;ZXYueG1sUEsFBgAAAAAEAAQA9QAAAIUDAAAAAA==&#10;" fillcolor="#c2c2ae" stroked="f" strokeweight="0"/>
              <v:line id="REC 1" o:spid="_x0000_s1028" style="position:absolute;visibility:visible;mso-wrap-style:square" from="3326,14924" to="11486,14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hf1cMAAADaAAAADwAAAGRycy9kb3ducmV2LnhtbESPwU7DMBBE70j8g7VIvVG7PQAKdaIS&#10;icKBA2n5gFW8JKHxOrLdOuXrMRISx9HMvNFsqtmO4kw+DI41rJYKBHHrzMCdho/D8+0DiBCRDY6O&#10;ScOFAlTl9dUGC+MSN3Tex05kCIcCNfQxToWUoe3JYli6iTh7n85bjFn6ThqPKcPtKNdK3UmLA+eF&#10;Hieqe2qP+5PV0Ox8ivLrffX0skupnr5V/dYorRc38/YRRKQ5/of/2q9Gwz38Xsk3QJ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IX9XDAAAA2gAAAA8AAAAAAAAAAAAA&#10;AAAAoQIAAGRycy9kb3ducmV2LnhtbFBLBQYAAAAABAAEAPkAAACRAwAAAAA=&#10;" strokecolor="#663" strokeweight="2pt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0B6" w:rsidRDefault="00704D82">
    <w:pPr>
      <w:pStyle w:val="Piedepgina"/>
    </w:pPr>
    <w:r>
      <w:rPr>
        <w:noProof/>
        <w:lang w:eastAsia="es-CO" w:bidi="ar-SA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C8D717" wp14:editId="07F06B9E">
              <wp:simplePos x="0" y="0"/>
              <wp:positionH relativeFrom="column">
                <wp:posOffset>1654810</wp:posOffset>
              </wp:positionH>
              <wp:positionV relativeFrom="paragraph">
                <wp:posOffset>-53340</wp:posOffset>
              </wp:positionV>
              <wp:extent cx="5181600" cy="222885"/>
              <wp:effectExtent l="0" t="0" r="0" b="0"/>
              <wp:wrapNone/>
              <wp:docPr id="2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181600" cy="222885"/>
                        <a:chOff x="3326" y="14760"/>
                        <a:chExt cx="8160" cy="351"/>
                      </a:xfrm>
                    </wpg:grpSpPr>
                    <wps:wsp>
                      <wps:cNvPr id="3" name="COM 1"/>
                      <wps:cNvSpPr>
                        <a:spLocks noChangeArrowheads="1"/>
                      </wps:cNvSpPr>
                      <wps:spPr bwMode="auto">
                        <a:xfrm>
                          <a:off x="8100" y="14760"/>
                          <a:ext cx="2910" cy="351"/>
                        </a:xfrm>
                        <a:prstGeom prst="rect">
                          <a:avLst/>
                        </a:prstGeom>
                        <a:solidFill>
                          <a:srgbClr val="C2C2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 1"/>
                      <wps:cNvCnPr/>
                      <wps:spPr bwMode="auto">
                        <a:xfrm>
                          <a:off x="3326" y="14924"/>
                          <a:ext cx="816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6666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" o:spid="_x0000_s1026" style="position:absolute;margin-left:130.3pt;margin-top:-4.2pt;width:408pt;height:17.55pt;z-index:251660288" coordorigin="3326,14760" coordsize="8160,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">
              <v:rect id="COM 1" o:spid="_x0000_s1027" style="position:absolute;left:8100;top:14760;width:2910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p1RcAA&#10;AADaAAAADwAAAGRycy9kb3ducmV2LnhtbESP0YrCMBRE3wX/IVxh3zRxF0SrUXSp4j6u+gGX5toW&#10;m5uSpFr/frMg+DjMzBlmteltI+7kQ+1Yw3SiQBAXztRcaric9+M5iBCRDTaOScOTAmzWw8EKM+Me&#10;/Ev3UyxFgnDIUEMVY5tJGYqKLIaJa4mTd3XeYkzSl9J4fCS4beSnUjNpsea0UGFL3xUVt1NnNeRu&#10;p/yP2h8OeXebHvNFx+FJWn+M+u0SRKQ+vsOv9tFo+IL/K+kG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p1RcAAAADaAAAADwAAAAAAAAAAAAAAAACYAgAAZHJzL2Rvd25y&#10;ZXYueG1sUEsFBgAAAAAEAAQA9QAAAIUDAAAAAA==&#10;" fillcolor="#c2c2ae" stroked="f" strokeweight="0"/>
              <v:line id="REC 1" o:spid="_x0000_s1028" style="position:absolute;visibility:visible;mso-wrap-style:square" from="3326,14924" to="11486,14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rBosMAAADaAAAADwAAAGRycy9kb3ducmV2LnhtbESPUUvDMBSF3wX/Q7jC3lyyISJ1aZkF&#10;pw8+2M0fcGmubV1zU5Js6fz1RhB8PJxzvsPZVLMdxZl8GBxrWC0VCOLWmYE7DR+H59sHECEiGxwd&#10;k4YLBajK66sNFsYlbui8j53IEA4FauhjnAopQ9uTxbB0E3H2Pp23GLP0nTQeU4bbUa6VupcWB84L&#10;PU5U99Qe9yerodn5FOXX++rpZZdSPX2r+q1RWi9u5u0jiEhz/A//tV+Nhjv4vZJv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awaLDAAAA2gAAAA8AAAAAAAAAAAAA&#10;AAAAoQIAAGRycy9kb3ducmV2LnhtbFBLBQYAAAAABAAEAPkAAACRAwAAAAA=&#10;" strokecolor="#663" strokeweight="2pt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0B6" w:rsidRDefault="00D310B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2EE" w:rsidRDefault="000512EE">
      <w:r>
        <w:separator/>
      </w:r>
    </w:p>
  </w:footnote>
  <w:footnote w:type="continuationSeparator" w:id="0">
    <w:p w:rsidR="000512EE" w:rsidRDefault="000512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0B6" w:rsidRDefault="00704D82">
    <w:pPr>
      <w:pStyle w:val="Encabezado"/>
      <w:tabs>
        <w:tab w:val="clear" w:pos="8640"/>
        <w:tab w:val="right" w:pos="9900"/>
      </w:tabs>
    </w:pP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A60748" wp14:editId="2E722BB3">
              <wp:simplePos x="0" y="0"/>
              <wp:positionH relativeFrom="page">
                <wp:posOffset>5372100</wp:posOffset>
              </wp:positionH>
              <wp:positionV relativeFrom="page">
                <wp:posOffset>523240</wp:posOffset>
              </wp:positionV>
              <wp:extent cx="1804035" cy="292100"/>
              <wp:effectExtent l="0" t="0" r="0" b="0"/>
              <wp:wrapNone/>
              <wp:docPr id="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4035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10B6" w:rsidRDefault="00D310B6">
                          <w:pPr>
                            <w:pStyle w:val="Ttulodepgina"/>
                            <w:jc w:val="right"/>
                          </w:pPr>
                          <w: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C738B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de la </w:t>
                          </w:r>
                          <w:r>
                            <w:fldChar w:fldCharType="begin"/>
                          </w:r>
                          <w:r>
                            <w:instrText xml:space="preserve"> NUMPAGES </w:instrText>
                          </w:r>
                          <w:r>
                            <w:fldChar w:fldCharType="separate"/>
                          </w:r>
                          <w:r w:rsidR="00DC738B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27" type="#_x0000_t202" style="position:absolute;margin-left:423pt;margin-top:41.2pt;width:142.05pt;height:2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" o:allowincell="f" filled="f" stroked="f">
              <v:textbox inset="0,0,0,0">
                <w:txbxContent>
                  <w:p w:rsidR="00D310B6" w:rsidRDefault="00D310B6">
                    <w:pPr>
                      <w:pStyle w:val="Ttulodepgina"/>
                      <w:jc w:val="right"/>
                    </w:pPr>
                    <w:r>
                      <w:t xml:space="preserve">Página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C738B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  <w:r>
                      <w:t xml:space="preserve"> de la </w:t>
                    </w:r>
                    <w:r>
                      <w:fldChar w:fldCharType="begin"/>
                    </w:r>
                    <w:r>
                      <w:instrText xml:space="preserve"> NUMPAGES </w:instrText>
                    </w:r>
                    <w:r>
                      <w:fldChar w:fldCharType="separate"/>
                    </w:r>
                    <w:r w:rsidR="00DC738B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6D0343FF" wp14:editId="315482E7">
              <wp:simplePos x="0" y="0"/>
              <wp:positionH relativeFrom="page">
                <wp:posOffset>2566035</wp:posOffset>
              </wp:positionH>
              <wp:positionV relativeFrom="page">
                <wp:posOffset>497840</wp:posOffset>
              </wp:positionV>
              <wp:extent cx="3086100" cy="292100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6100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10B6" w:rsidRDefault="00D310B6">
                          <w:pPr>
                            <w:pStyle w:val="Ttulodepgina"/>
                          </w:pPr>
                          <w:r>
                            <w:t>Título del boletín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128" type="#_x0000_t202" style="position:absolute;margin-left:202.05pt;margin-top:39.2pt;width:243pt;height:23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TFxrQIAALE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" o:allowincell="f" filled="f" stroked="f">
              <v:textbox inset="0,0,0,0">
                <w:txbxContent>
                  <w:p w:rsidR="00D310B6" w:rsidRDefault="00D310B6">
                    <w:pPr>
                      <w:pStyle w:val="Ttulodepgina"/>
                    </w:pPr>
                    <w:r>
                      <w:t>Título del boletín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54144" behindDoc="1" locked="0" layoutInCell="0" allowOverlap="1" wp14:anchorId="122E95BD" wp14:editId="20332185">
              <wp:simplePos x="0" y="0"/>
              <wp:positionH relativeFrom="page">
                <wp:posOffset>2450465</wp:posOffset>
              </wp:positionH>
              <wp:positionV relativeFrom="page">
                <wp:posOffset>457200</wp:posOffset>
              </wp:positionV>
              <wp:extent cx="4846320" cy="365760"/>
              <wp:effectExtent l="0" t="0" r="0" b="0"/>
              <wp:wrapNone/>
              <wp:docPr id="13" name="REC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46320" cy="36576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666633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 14" o:spid="_x0000_s1026" style="position:absolute;margin-left:192.95pt;margin-top:36pt;width:381.6pt;height:28.8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" o:allowincell="f" fillcolor="silver" stroked="f" strokecolor="#663" strokeweight="0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0B6" w:rsidRDefault="00704D82">
    <w:pPr>
      <w:pStyle w:val="Encabezado"/>
    </w:pP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499A516" wp14:editId="755F188D">
              <wp:simplePos x="0" y="0"/>
              <wp:positionH relativeFrom="page">
                <wp:posOffset>561975</wp:posOffset>
              </wp:positionH>
              <wp:positionV relativeFrom="page">
                <wp:posOffset>495300</wp:posOffset>
              </wp:positionV>
              <wp:extent cx="1838325" cy="292100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8325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10B6" w:rsidRDefault="00D310B6">
                          <w:pPr>
                            <w:pStyle w:val="Ttulodepgina"/>
                          </w:pPr>
                          <w: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27A6D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t xml:space="preserve"> de la </w:t>
                          </w:r>
                          <w:r>
                            <w:fldChar w:fldCharType="begin"/>
                          </w:r>
                          <w:r>
                            <w:instrText xml:space="preserve"> NUMPAGES </w:instrText>
                          </w:r>
                          <w:r>
                            <w:fldChar w:fldCharType="separate"/>
                          </w:r>
                          <w:r w:rsidR="00327A6D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29" type="#_x0000_t202" style="position:absolute;margin-left:44.25pt;margin-top:39pt;width:144.75pt;height:2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" o:allowincell="f" filled="f" stroked="f">
              <v:textbox inset="0,0,0,0">
                <w:txbxContent>
                  <w:p w:rsidR="00D310B6" w:rsidRDefault="00D310B6">
                    <w:pPr>
                      <w:pStyle w:val="Ttulodepgina"/>
                    </w:pPr>
                    <w:r>
                      <w:t xml:space="preserve">Página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27A6D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  <w:r>
                      <w:t xml:space="preserve"> de la </w:t>
                    </w:r>
                    <w:r>
                      <w:fldChar w:fldCharType="begin"/>
                    </w:r>
                    <w:r>
                      <w:instrText xml:space="preserve"> NUMPAGES </w:instrText>
                    </w:r>
                    <w:r>
                      <w:fldChar w:fldCharType="separate"/>
                    </w:r>
                    <w:r w:rsidR="00327A6D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C3DD813" wp14:editId="4B973EAC">
              <wp:simplePos x="0" y="0"/>
              <wp:positionH relativeFrom="page">
                <wp:posOffset>2066925</wp:posOffset>
              </wp:positionH>
              <wp:positionV relativeFrom="page">
                <wp:posOffset>495300</wp:posOffset>
              </wp:positionV>
              <wp:extent cx="3086100" cy="292100"/>
              <wp:effectExtent l="0" t="0" r="0" b="0"/>
              <wp:wrapNone/>
              <wp:docPr id="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6100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10B6" w:rsidRDefault="00D310B6">
                          <w:pPr>
                            <w:pStyle w:val="Ttulodepgina"/>
                            <w:jc w:val="right"/>
                          </w:pPr>
                          <w:r>
                            <w:t>Título del boletín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130" type="#_x0000_t202" style="position:absolute;margin-left:162.75pt;margin-top:39pt;width:243pt;height:2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guGrgIAALE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" o:allowincell="f" filled="f" stroked="f">
              <v:textbox inset="0,0,0,0">
                <w:txbxContent>
                  <w:p w:rsidR="00D310B6" w:rsidRDefault="00D310B6">
                    <w:pPr>
                      <w:pStyle w:val="Ttulodepgina"/>
                      <w:jc w:val="right"/>
                    </w:pPr>
                    <w:r>
                      <w:t>Título del boletín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CO" w:bidi="ar-SA"/>
      </w:rPr>
      <mc:AlternateContent>
        <mc:Choice Requires="wps">
          <w:drawing>
            <wp:anchor distT="0" distB="0" distL="114300" distR="114300" simplePos="0" relativeHeight="251657216" behindDoc="1" locked="0" layoutInCell="0" allowOverlap="1" wp14:anchorId="044C2A4C" wp14:editId="78FF68F7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4846320" cy="365760"/>
              <wp:effectExtent l="0" t="0" r="0" b="0"/>
              <wp:wrapNone/>
              <wp:docPr id="10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46320" cy="36576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666633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" o:spid="_x0000_s1026" style="position:absolute;margin-left:36pt;margin-top:36pt;width:381.6pt;height:28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" o:allowincell="f" fillcolor="silver" stroked="f" strokecolor="#663" strokeweight="0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10B6" w:rsidRDefault="00D310B6">
    <w:pPr>
      <w:pStyle w:val="Encabezado"/>
      <w:tabs>
        <w:tab w:val="clear" w:pos="8640"/>
        <w:tab w:val="right" w:pos="990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evenAndOddHeaders/>
  <w:displayHorizontalDrawingGridEvery w:val="0"/>
  <w:displayVerticalDrawingGridEvery w:val="0"/>
  <w:characterSpacingControl w:val="doNotCompress"/>
  <w:hdrShapeDefaults>
    <o:shapedefaults v:ext="edit" spidmax="2049">
      <o:colormru v:ext="edit" colors="#f7f7f7,#f68a1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AE9"/>
    <w:rsid w:val="000512EE"/>
    <w:rsid w:val="000B0057"/>
    <w:rsid w:val="000E133F"/>
    <w:rsid w:val="0012584C"/>
    <w:rsid w:val="00176D0D"/>
    <w:rsid w:val="001D1E60"/>
    <w:rsid w:val="00236556"/>
    <w:rsid w:val="002B12A4"/>
    <w:rsid w:val="002C4AA3"/>
    <w:rsid w:val="00327A6D"/>
    <w:rsid w:val="003449C7"/>
    <w:rsid w:val="003705AE"/>
    <w:rsid w:val="003B0498"/>
    <w:rsid w:val="003B3D5E"/>
    <w:rsid w:val="003D4F08"/>
    <w:rsid w:val="00446218"/>
    <w:rsid w:val="004508AD"/>
    <w:rsid w:val="004C530C"/>
    <w:rsid w:val="004F2B6F"/>
    <w:rsid w:val="00565DD9"/>
    <w:rsid w:val="00593ADD"/>
    <w:rsid w:val="005B3790"/>
    <w:rsid w:val="005B43C6"/>
    <w:rsid w:val="006C5AE9"/>
    <w:rsid w:val="00704D82"/>
    <w:rsid w:val="00782873"/>
    <w:rsid w:val="007C5995"/>
    <w:rsid w:val="00830114"/>
    <w:rsid w:val="00871360"/>
    <w:rsid w:val="00890888"/>
    <w:rsid w:val="008E216B"/>
    <w:rsid w:val="008E390C"/>
    <w:rsid w:val="009966ED"/>
    <w:rsid w:val="009A2E46"/>
    <w:rsid w:val="009F7E31"/>
    <w:rsid w:val="00A70D4E"/>
    <w:rsid w:val="00AA3083"/>
    <w:rsid w:val="00B30A0A"/>
    <w:rsid w:val="00B52665"/>
    <w:rsid w:val="00B5772D"/>
    <w:rsid w:val="00C04A3C"/>
    <w:rsid w:val="00C809C7"/>
    <w:rsid w:val="00CB6A7B"/>
    <w:rsid w:val="00CC685B"/>
    <w:rsid w:val="00D178B1"/>
    <w:rsid w:val="00D310B6"/>
    <w:rsid w:val="00D53416"/>
    <w:rsid w:val="00DA7BC1"/>
    <w:rsid w:val="00DC738B"/>
    <w:rsid w:val="00E95A00"/>
    <w:rsid w:val="00EA019F"/>
    <w:rsid w:val="00EE3FE2"/>
    <w:rsid w:val="00F73F61"/>
    <w:rsid w:val="00FA1690"/>
    <w:rsid w:val="00FC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7f7f7,#f68a1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Arial" w:hAnsi="Arial" w:cs="Arial"/>
      <w:sz w:val="24"/>
      <w:szCs w:val="24"/>
      <w:lang w:val="es-CO" w:bidi="hi-IN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Impact" w:hAnsi="Impact" w:cs="Times New Roman"/>
      <w:color w:val="333300"/>
      <w:sz w:val="44"/>
      <w:szCs w:val="44"/>
    </w:rPr>
  </w:style>
  <w:style w:type="paragraph" w:styleId="Ttulo2">
    <w:name w:val="heading 2"/>
    <w:basedOn w:val="Ttulo1"/>
    <w:next w:val="Normal"/>
    <w:qFormat/>
    <w:pPr>
      <w:spacing w:after="120" w:line="400" w:lineRule="exact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Helvetica" w:hAnsi="Helvetica" w:cs="Helvetica"/>
      <w:b/>
      <w:sz w:val="26"/>
      <w:szCs w:val="26"/>
    </w:rPr>
  </w:style>
  <w:style w:type="paragraph" w:styleId="Ttulo4">
    <w:name w:val="heading 4"/>
    <w:basedOn w:val="Ttulo1"/>
    <w:next w:val="Normal"/>
    <w:qFormat/>
    <w:pPr>
      <w:outlineLvl w:val="3"/>
    </w:pPr>
    <w:rPr>
      <w:i/>
      <w:sz w:val="24"/>
      <w:szCs w:val="24"/>
    </w:rPr>
  </w:style>
  <w:style w:type="paragraph" w:styleId="Ttulo5">
    <w:name w:val="heading 5"/>
    <w:basedOn w:val="Ttulo1"/>
    <w:next w:val="Normal"/>
    <w:qFormat/>
    <w:pPr>
      <w:outlineLvl w:val="4"/>
    </w:pPr>
    <w:rPr>
      <w:sz w:val="28"/>
      <w:szCs w:val="28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rFonts w:ascii="Times" w:hAnsi="Times" w:cs="Times"/>
      <w:b/>
      <w:sz w:val="22"/>
      <w:szCs w:val="22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i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  <w:rPr>
      <w:rFonts w:ascii="Times New Roman" w:hAnsi="Times New Roman" w:cs="Times New Roman"/>
      <w:sz w:val="20"/>
      <w:szCs w:val="20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link w:val="TextoindependienteCar"/>
    <w:pPr>
      <w:spacing w:after="120" w:line="240" w:lineRule="atLeast"/>
    </w:pPr>
    <w:rPr>
      <w:sz w:val="20"/>
      <w:szCs w:val="20"/>
    </w:rPr>
  </w:style>
  <w:style w:type="paragraph" w:styleId="Sangradetextonormal">
    <w:name w:val="Body Text Indent"/>
    <w:basedOn w:val="Normal"/>
    <w:link w:val="SangradetextonormalCar"/>
    <w:pPr>
      <w:tabs>
        <w:tab w:val="left" w:pos="180"/>
      </w:tabs>
      <w:spacing w:line="220" w:lineRule="atLeast"/>
      <w:ind w:left="187" w:hanging="187"/>
    </w:pPr>
    <w:rPr>
      <w:sz w:val="18"/>
      <w:szCs w:val="18"/>
    </w:rPr>
  </w:style>
  <w:style w:type="paragraph" w:customStyle="1" w:styleId="Textodelttulo">
    <w:name w:val="Texto del título"/>
    <w:basedOn w:val="Normal"/>
    <w:pPr>
      <w:spacing w:line="220" w:lineRule="atLeast"/>
      <w:jc w:val="center"/>
    </w:pPr>
    <w:rPr>
      <w:color w:val="333300"/>
      <w:sz w:val="18"/>
      <w:szCs w:val="18"/>
      <w:lang w:bidi="en-US"/>
    </w:rPr>
  </w:style>
  <w:style w:type="paragraph" w:customStyle="1" w:styleId="Textodelacita">
    <w:name w:val="Texto de la cita"/>
    <w:basedOn w:val="Textodelttulo"/>
    <w:pPr>
      <w:spacing w:line="280" w:lineRule="atLeast"/>
      <w:jc w:val="right"/>
    </w:pPr>
    <w:rPr>
      <w:i/>
      <w:sz w:val="20"/>
      <w:szCs w:val="20"/>
    </w:rPr>
  </w:style>
  <w:style w:type="paragraph" w:customStyle="1" w:styleId="Encabezado1">
    <w:name w:val="Encabezado1"/>
    <w:basedOn w:val="Ttulo1"/>
    <w:rPr>
      <w:rFonts w:cs="Impact"/>
      <w:sz w:val="96"/>
      <w:szCs w:val="96"/>
      <w:lang w:bidi="en-US"/>
    </w:rPr>
  </w:style>
  <w:style w:type="paragraph" w:customStyle="1" w:styleId="Ttulodepgina">
    <w:name w:val="Título de página"/>
    <w:basedOn w:val="Normal"/>
    <w:rPr>
      <w:rFonts w:ascii="Impact" w:hAnsi="Impact" w:cs="Impact"/>
      <w:color w:val="FFFFFF"/>
      <w:sz w:val="36"/>
      <w:szCs w:val="36"/>
      <w:lang w:bidi="en-US"/>
    </w:rPr>
  </w:style>
  <w:style w:type="table" w:customStyle="1" w:styleId="Tablanormal1">
    <w:name w:val="Tabla normal1"/>
    <w:semiHidden/>
    <w:rPr>
      <w:rFonts w:ascii="Times" w:hAnsi="Times" w:cs="Time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4508AD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link w:val="Textodeglobo"/>
    <w:rsid w:val="004508AD"/>
    <w:rPr>
      <w:rFonts w:ascii="Tahoma" w:hAnsi="Tahoma" w:cs="Mangal"/>
      <w:sz w:val="16"/>
      <w:szCs w:val="14"/>
      <w:lang w:bidi="hi-IN"/>
    </w:rPr>
  </w:style>
  <w:style w:type="character" w:customStyle="1" w:styleId="TextoindependienteCar">
    <w:name w:val="Texto independiente Car"/>
    <w:link w:val="Textoindependiente"/>
    <w:rsid w:val="009A2E46"/>
    <w:rPr>
      <w:rFonts w:ascii="Arial" w:hAnsi="Arial" w:cs="Arial"/>
      <w:lang w:bidi="hi-IN"/>
    </w:rPr>
  </w:style>
  <w:style w:type="character" w:customStyle="1" w:styleId="SangradetextonormalCar">
    <w:name w:val="Sangría de texto normal Car"/>
    <w:link w:val="Sangradetextonormal"/>
    <w:rsid w:val="009A2E46"/>
    <w:rPr>
      <w:rFonts w:ascii="Arial" w:hAnsi="Arial" w:cs="Arial"/>
      <w:sz w:val="18"/>
      <w:szCs w:val="18"/>
      <w:lang w:bidi="hi-IN"/>
    </w:rPr>
  </w:style>
  <w:style w:type="character" w:styleId="Hipervnculo">
    <w:name w:val="Hyperlink"/>
    <w:basedOn w:val="Fuentedeprrafopredeter"/>
    <w:rsid w:val="00EE3FE2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327A6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Arial" w:hAnsi="Arial" w:cs="Arial"/>
      <w:sz w:val="24"/>
      <w:szCs w:val="24"/>
      <w:lang w:val="es-CO" w:bidi="hi-IN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Impact" w:hAnsi="Impact" w:cs="Times New Roman"/>
      <w:color w:val="333300"/>
      <w:sz w:val="44"/>
      <w:szCs w:val="44"/>
    </w:rPr>
  </w:style>
  <w:style w:type="paragraph" w:styleId="Ttulo2">
    <w:name w:val="heading 2"/>
    <w:basedOn w:val="Ttulo1"/>
    <w:next w:val="Normal"/>
    <w:qFormat/>
    <w:pPr>
      <w:spacing w:after="120" w:line="400" w:lineRule="exact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Helvetica" w:hAnsi="Helvetica" w:cs="Helvetica"/>
      <w:b/>
      <w:sz w:val="26"/>
      <w:szCs w:val="26"/>
    </w:rPr>
  </w:style>
  <w:style w:type="paragraph" w:styleId="Ttulo4">
    <w:name w:val="heading 4"/>
    <w:basedOn w:val="Ttulo1"/>
    <w:next w:val="Normal"/>
    <w:qFormat/>
    <w:pPr>
      <w:outlineLvl w:val="3"/>
    </w:pPr>
    <w:rPr>
      <w:i/>
      <w:sz w:val="24"/>
      <w:szCs w:val="24"/>
    </w:rPr>
  </w:style>
  <w:style w:type="paragraph" w:styleId="Ttulo5">
    <w:name w:val="heading 5"/>
    <w:basedOn w:val="Ttulo1"/>
    <w:next w:val="Normal"/>
    <w:qFormat/>
    <w:pPr>
      <w:outlineLvl w:val="4"/>
    </w:pPr>
    <w:rPr>
      <w:sz w:val="28"/>
      <w:szCs w:val="28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rFonts w:ascii="Times" w:hAnsi="Times" w:cs="Times"/>
      <w:b/>
      <w:sz w:val="22"/>
      <w:szCs w:val="22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i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320"/>
        <w:tab w:val="right" w:pos="8640"/>
      </w:tabs>
    </w:pPr>
    <w:rPr>
      <w:rFonts w:ascii="Times New Roman" w:hAnsi="Times New Roman" w:cs="Times New Roman"/>
      <w:sz w:val="20"/>
      <w:szCs w:val="20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link w:val="TextoindependienteCar"/>
    <w:pPr>
      <w:spacing w:after="120" w:line="240" w:lineRule="atLeast"/>
    </w:pPr>
    <w:rPr>
      <w:sz w:val="20"/>
      <w:szCs w:val="20"/>
    </w:rPr>
  </w:style>
  <w:style w:type="paragraph" w:styleId="Sangradetextonormal">
    <w:name w:val="Body Text Indent"/>
    <w:basedOn w:val="Normal"/>
    <w:link w:val="SangradetextonormalCar"/>
    <w:pPr>
      <w:tabs>
        <w:tab w:val="left" w:pos="180"/>
      </w:tabs>
      <w:spacing w:line="220" w:lineRule="atLeast"/>
      <w:ind w:left="187" w:hanging="187"/>
    </w:pPr>
    <w:rPr>
      <w:sz w:val="18"/>
      <w:szCs w:val="18"/>
    </w:rPr>
  </w:style>
  <w:style w:type="paragraph" w:customStyle="1" w:styleId="Textodelttulo">
    <w:name w:val="Texto del título"/>
    <w:basedOn w:val="Normal"/>
    <w:pPr>
      <w:spacing w:line="220" w:lineRule="atLeast"/>
      <w:jc w:val="center"/>
    </w:pPr>
    <w:rPr>
      <w:color w:val="333300"/>
      <w:sz w:val="18"/>
      <w:szCs w:val="18"/>
      <w:lang w:bidi="en-US"/>
    </w:rPr>
  </w:style>
  <w:style w:type="paragraph" w:customStyle="1" w:styleId="Textodelacita">
    <w:name w:val="Texto de la cita"/>
    <w:basedOn w:val="Textodelttulo"/>
    <w:pPr>
      <w:spacing w:line="280" w:lineRule="atLeast"/>
      <w:jc w:val="right"/>
    </w:pPr>
    <w:rPr>
      <w:i/>
      <w:sz w:val="20"/>
      <w:szCs w:val="20"/>
    </w:rPr>
  </w:style>
  <w:style w:type="paragraph" w:customStyle="1" w:styleId="Encabezado1">
    <w:name w:val="Encabezado1"/>
    <w:basedOn w:val="Ttulo1"/>
    <w:rPr>
      <w:rFonts w:cs="Impact"/>
      <w:sz w:val="96"/>
      <w:szCs w:val="96"/>
      <w:lang w:bidi="en-US"/>
    </w:rPr>
  </w:style>
  <w:style w:type="paragraph" w:customStyle="1" w:styleId="Ttulodepgina">
    <w:name w:val="Título de página"/>
    <w:basedOn w:val="Normal"/>
    <w:rPr>
      <w:rFonts w:ascii="Impact" w:hAnsi="Impact" w:cs="Impact"/>
      <w:color w:val="FFFFFF"/>
      <w:sz w:val="36"/>
      <w:szCs w:val="36"/>
      <w:lang w:bidi="en-US"/>
    </w:rPr>
  </w:style>
  <w:style w:type="table" w:customStyle="1" w:styleId="Tablanormal1">
    <w:name w:val="Tabla normal1"/>
    <w:semiHidden/>
    <w:rPr>
      <w:rFonts w:ascii="Times" w:hAnsi="Times" w:cs="Time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4508AD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link w:val="Textodeglobo"/>
    <w:rsid w:val="004508AD"/>
    <w:rPr>
      <w:rFonts w:ascii="Tahoma" w:hAnsi="Tahoma" w:cs="Mangal"/>
      <w:sz w:val="16"/>
      <w:szCs w:val="14"/>
      <w:lang w:bidi="hi-IN"/>
    </w:rPr>
  </w:style>
  <w:style w:type="character" w:customStyle="1" w:styleId="TextoindependienteCar">
    <w:name w:val="Texto independiente Car"/>
    <w:link w:val="Textoindependiente"/>
    <w:rsid w:val="009A2E46"/>
    <w:rPr>
      <w:rFonts w:ascii="Arial" w:hAnsi="Arial" w:cs="Arial"/>
      <w:lang w:bidi="hi-IN"/>
    </w:rPr>
  </w:style>
  <w:style w:type="character" w:customStyle="1" w:styleId="SangradetextonormalCar">
    <w:name w:val="Sangría de texto normal Car"/>
    <w:link w:val="Sangradetextonormal"/>
    <w:rsid w:val="009A2E46"/>
    <w:rPr>
      <w:rFonts w:ascii="Arial" w:hAnsi="Arial" w:cs="Arial"/>
      <w:sz w:val="18"/>
      <w:szCs w:val="18"/>
      <w:lang w:bidi="hi-IN"/>
    </w:rPr>
  </w:style>
  <w:style w:type="character" w:styleId="Hipervnculo">
    <w:name w:val="Hyperlink"/>
    <w:basedOn w:val="Fuentedeprrafopredeter"/>
    <w:rsid w:val="00EE3FE2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327A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://nunki:82/mediawiki/index.php/P&#225;gina_principal%23Clientes" TargetMode="External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nunki:82/mediawiki/index.php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nunki:82/mediawiki/index.php/P&#225;gina_principal%23Clientes" TargetMode="External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hyperlink" Target="http://nunki:82/mediawiki/index.php/" TargetMode="Externa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cid:image001.png@01D1C65E.102746D0" TargetMode="External"/><Relationship Id="rId14" Type="http://schemas.openxmlformats.org/officeDocument/2006/relationships/image" Target="media/image4.jpeg"/><Relationship Id="rId22" Type="http://schemas.openxmlformats.org/officeDocument/2006/relationships/header" Target="header2.xml"/><Relationship Id="rId27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lzate\AppData\Roaming\Microsoft\Plantillas\Newsletter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A9478-54DC-4BCD-ADF3-1D8EC6AAA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</Template>
  <TotalTime>1412</TotalTime>
  <Pages>7</Pages>
  <Words>37</Words>
  <Characters>204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David Alzate Restrepo</dc:creator>
  <cp:lastModifiedBy>Juan David Alzate Restrepo</cp:lastModifiedBy>
  <cp:revision>2</cp:revision>
  <cp:lastPrinted>2003-04-09T19:49:00Z</cp:lastPrinted>
  <dcterms:created xsi:type="dcterms:W3CDTF">2016-06-28T20:59:00Z</dcterms:created>
  <dcterms:modified xsi:type="dcterms:W3CDTF">2016-06-29T20:38:00Z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TC062062913082</vt:lpwstr>
  </property>
</Properties>
</file>